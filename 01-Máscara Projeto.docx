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 w:themeColor="background1" w:themeShade="F2"/>
  <w:body>
    <w:p w14:paraId="77C02259" w14:textId="77777777" w:rsidR="00167D30" w:rsidRDefault="0092432B" w:rsidP="00977F18">
      <w:pPr>
        <w:pStyle w:val="Ttulo2"/>
        <w:spacing w:before="240"/>
      </w:pPr>
      <w:r>
        <w:t xml:space="preserve">Palavras-Chave: </w:t>
      </w:r>
      <w:r w:rsidR="00120447">
        <w:t xml:space="preserve"> XXXX, YYYYY, ZZZZZ</w:t>
      </w:r>
    </w:p>
    <w:p w14:paraId="20F29B8F" w14:textId="77777777" w:rsidR="0092432B" w:rsidRDefault="0092432B" w:rsidP="0092432B">
      <w:pPr>
        <w:pStyle w:val="Ttulo1"/>
        <w:rPr>
          <w:b/>
        </w:rPr>
      </w:pPr>
      <w:r w:rsidRPr="0092432B">
        <w:rPr>
          <w:b/>
        </w:rPr>
        <w:t>INTRODUÇÃO</w:t>
      </w:r>
    </w:p>
    <w:p w14:paraId="16466DBB" w14:textId="77777777" w:rsidR="00736D0B" w:rsidRPr="00736D0B" w:rsidRDefault="00736D0B" w:rsidP="00736D0B">
      <w:pPr>
        <w:jc w:val="both"/>
        <w:rPr>
          <w:lang w:val="en-US"/>
        </w:rPr>
      </w:pPr>
      <w:r w:rsidRPr="00736D0B">
        <w:rPr>
          <w:lang w:val="en-US"/>
        </w:rPr>
        <w:t xml:space="preserve">Lorem ipsum dolor sit </w:t>
      </w:r>
      <w:proofErr w:type="spellStart"/>
      <w:r w:rsidRPr="00736D0B">
        <w:rPr>
          <w:lang w:val="en-US"/>
        </w:rPr>
        <w:t>amet</w:t>
      </w:r>
      <w:proofErr w:type="spellEnd"/>
      <w:r w:rsidRPr="00736D0B">
        <w:rPr>
          <w:lang w:val="en-US"/>
        </w:rPr>
        <w:t xml:space="preserve">, </w:t>
      </w:r>
      <w:proofErr w:type="spellStart"/>
      <w:r w:rsidRPr="00736D0B">
        <w:rPr>
          <w:lang w:val="en-US"/>
        </w:rPr>
        <w:t>consectetur</w:t>
      </w:r>
      <w:proofErr w:type="spellEnd"/>
      <w:r w:rsidRPr="00736D0B">
        <w:rPr>
          <w:lang w:val="en-US"/>
        </w:rPr>
        <w:t xml:space="preserve"> </w:t>
      </w:r>
      <w:proofErr w:type="spellStart"/>
      <w:r w:rsidRPr="00736D0B">
        <w:rPr>
          <w:lang w:val="en-US"/>
        </w:rPr>
        <w:t>adipiscing</w:t>
      </w:r>
      <w:proofErr w:type="spellEnd"/>
      <w:r w:rsidRPr="00736D0B">
        <w:rPr>
          <w:lang w:val="en-US"/>
        </w:rPr>
        <w:t xml:space="preserve"> </w:t>
      </w:r>
      <w:proofErr w:type="spellStart"/>
      <w:r w:rsidRPr="00736D0B">
        <w:rPr>
          <w:lang w:val="en-US"/>
        </w:rPr>
        <w:t>elit</w:t>
      </w:r>
      <w:proofErr w:type="spellEnd"/>
      <w:r w:rsidRPr="00736D0B">
        <w:rPr>
          <w:lang w:val="en-US"/>
        </w:rPr>
        <w:t xml:space="preserve">. </w:t>
      </w:r>
      <w:proofErr w:type="spellStart"/>
      <w:r w:rsidRPr="00736D0B">
        <w:t>Fusce</w:t>
      </w:r>
      <w:proofErr w:type="spellEnd"/>
      <w:r w:rsidRPr="00736D0B">
        <w:t xml:space="preserve"> quis </w:t>
      </w:r>
      <w:proofErr w:type="spellStart"/>
      <w:r w:rsidRPr="00736D0B">
        <w:t>lectus</w:t>
      </w:r>
      <w:proofErr w:type="spellEnd"/>
      <w:r w:rsidRPr="00736D0B">
        <w:t xml:space="preserve"> eu </w:t>
      </w:r>
      <w:proofErr w:type="spellStart"/>
      <w:r w:rsidRPr="00736D0B">
        <w:t>elit</w:t>
      </w:r>
      <w:proofErr w:type="spellEnd"/>
      <w:r w:rsidRPr="00736D0B">
        <w:t xml:space="preserve"> gravida </w:t>
      </w:r>
      <w:proofErr w:type="spellStart"/>
      <w:r w:rsidRPr="00736D0B">
        <w:t>laoreet</w:t>
      </w:r>
      <w:proofErr w:type="spellEnd"/>
      <w:r w:rsidRPr="00736D0B">
        <w:t xml:space="preserve"> </w:t>
      </w:r>
      <w:proofErr w:type="spellStart"/>
      <w:r w:rsidRPr="00736D0B">
        <w:t>vestibulum</w:t>
      </w:r>
      <w:proofErr w:type="spellEnd"/>
      <w:r w:rsidRPr="00736D0B">
        <w:t xml:space="preserve"> </w:t>
      </w:r>
      <w:proofErr w:type="spellStart"/>
      <w:r w:rsidRPr="00736D0B">
        <w:t>at</w:t>
      </w:r>
      <w:proofErr w:type="spellEnd"/>
      <w:r w:rsidRPr="00736D0B">
        <w:t xml:space="preserve"> </w:t>
      </w:r>
      <w:proofErr w:type="spellStart"/>
      <w:r w:rsidRPr="00736D0B">
        <w:t>metus</w:t>
      </w:r>
      <w:proofErr w:type="spellEnd"/>
      <w:r w:rsidRPr="00736D0B">
        <w:t xml:space="preserve">. </w:t>
      </w:r>
      <w:proofErr w:type="spellStart"/>
      <w:r w:rsidRPr="00736D0B">
        <w:t>Cras</w:t>
      </w:r>
      <w:proofErr w:type="spellEnd"/>
      <w:r w:rsidRPr="00736D0B">
        <w:t xml:space="preserve"> </w:t>
      </w:r>
      <w:proofErr w:type="spellStart"/>
      <w:r w:rsidRPr="00736D0B">
        <w:t>iaculis</w:t>
      </w:r>
      <w:proofErr w:type="spellEnd"/>
      <w:r w:rsidRPr="00736D0B">
        <w:t xml:space="preserve"> </w:t>
      </w:r>
      <w:proofErr w:type="spellStart"/>
      <w:r w:rsidRPr="00736D0B">
        <w:t>fringilla</w:t>
      </w:r>
      <w:proofErr w:type="spellEnd"/>
      <w:r w:rsidRPr="00736D0B">
        <w:t xml:space="preserve"> </w:t>
      </w:r>
      <w:proofErr w:type="spellStart"/>
      <w:r w:rsidRPr="00736D0B">
        <w:t>felis</w:t>
      </w:r>
      <w:proofErr w:type="spellEnd"/>
      <w:r w:rsidRPr="00736D0B">
        <w:t xml:space="preserve"> non </w:t>
      </w:r>
      <w:proofErr w:type="spellStart"/>
      <w:r w:rsidRPr="00736D0B">
        <w:t>viverra</w:t>
      </w:r>
      <w:proofErr w:type="spellEnd"/>
      <w:r w:rsidRPr="00736D0B">
        <w:t xml:space="preserve">. </w:t>
      </w:r>
      <w:proofErr w:type="spellStart"/>
      <w:r w:rsidRPr="00736D0B">
        <w:t>Suspendisse</w:t>
      </w:r>
      <w:proofErr w:type="spellEnd"/>
      <w:r w:rsidRPr="00736D0B">
        <w:t xml:space="preserve"> </w:t>
      </w:r>
      <w:proofErr w:type="spellStart"/>
      <w:r w:rsidRPr="00736D0B">
        <w:t>potenti</w:t>
      </w:r>
      <w:proofErr w:type="spellEnd"/>
      <w:r w:rsidRPr="00736D0B">
        <w:t xml:space="preserve">. </w:t>
      </w:r>
      <w:proofErr w:type="spellStart"/>
      <w:r w:rsidRPr="00736D0B">
        <w:t>Pellentesque</w:t>
      </w:r>
      <w:proofErr w:type="spellEnd"/>
      <w:r w:rsidRPr="00736D0B">
        <w:t xml:space="preserve"> </w:t>
      </w:r>
      <w:proofErr w:type="spellStart"/>
      <w:r w:rsidRPr="00736D0B">
        <w:t>habitant</w:t>
      </w:r>
      <w:proofErr w:type="spellEnd"/>
      <w:r w:rsidRPr="00736D0B">
        <w:t xml:space="preserve"> </w:t>
      </w:r>
      <w:proofErr w:type="spellStart"/>
      <w:r w:rsidRPr="00736D0B">
        <w:t>morbi</w:t>
      </w:r>
      <w:proofErr w:type="spellEnd"/>
      <w:r w:rsidRPr="00736D0B">
        <w:t xml:space="preserve"> </w:t>
      </w:r>
      <w:proofErr w:type="spellStart"/>
      <w:r w:rsidRPr="00736D0B">
        <w:t>tristique</w:t>
      </w:r>
      <w:proofErr w:type="spellEnd"/>
      <w:r w:rsidRPr="00736D0B">
        <w:t xml:space="preserve"> </w:t>
      </w:r>
      <w:proofErr w:type="spellStart"/>
      <w:r w:rsidRPr="00736D0B">
        <w:t>senectus</w:t>
      </w:r>
      <w:proofErr w:type="spellEnd"/>
      <w:r w:rsidRPr="00736D0B">
        <w:t xml:space="preserve"> et </w:t>
      </w:r>
      <w:proofErr w:type="spellStart"/>
      <w:r w:rsidRPr="00736D0B">
        <w:t>netus</w:t>
      </w:r>
      <w:proofErr w:type="spellEnd"/>
      <w:r w:rsidRPr="00736D0B">
        <w:t xml:space="preserve"> et </w:t>
      </w:r>
      <w:proofErr w:type="spellStart"/>
      <w:r w:rsidRPr="00736D0B">
        <w:t>malesuada</w:t>
      </w:r>
      <w:proofErr w:type="spellEnd"/>
      <w:r w:rsidRPr="00736D0B">
        <w:t xml:space="preserve"> fames ac </w:t>
      </w:r>
      <w:proofErr w:type="spellStart"/>
      <w:r w:rsidRPr="00736D0B">
        <w:t>turpis</w:t>
      </w:r>
      <w:proofErr w:type="spellEnd"/>
      <w:r w:rsidRPr="00736D0B">
        <w:t xml:space="preserve"> </w:t>
      </w:r>
      <w:proofErr w:type="spellStart"/>
      <w:r w:rsidRPr="00736D0B">
        <w:t>egestas</w:t>
      </w:r>
      <w:proofErr w:type="spellEnd"/>
      <w:r w:rsidRPr="00736D0B">
        <w:t xml:space="preserve">. </w:t>
      </w:r>
      <w:proofErr w:type="spellStart"/>
      <w:r w:rsidRPr="00736D0B">
        <w:t>Donec</w:t>
      </w:r>
      <w:proofErr w:type="spellEnd"/>
      <w:r w:rsidRPr="00736D0B">
        <w:t xml:space="preserve"> </w:t>
      </w:r>
      <w:proofErr w:type="spellStart"/>
      <w:r w:rsidRPr="00736D0B">
        <w:t>fringilla</w:t>
      </w:r>
      <w:proofErr w:type="spellEnd"/>
      <w:r w:rsidRPr="00736D0B">
        <w:t xml:space="preserve"> tempus mi non </w:t>
      </w:r>
      <w:proofErr w:type="spellStart"/>
      <w:r w:rsidRPr="00736D0B">
        <w:t>viverra</w:t>
      </w:r>
      <w:proofErr w:type="spellEnd"/>
      <w:r w:rsidRPr="00736D0B">
        <w:t xml:space="preserve">. In </w:t>
      </w:r>
      <w:proofErr w:type="spellStart"/>
      <w:r w:rsidRPr="00736D0B">
        <w:t>sed</w:t>
      </w:r>
      <w:proofErr w:type="spellEnd"/>
      <w:r w:rsidRPr="00736D0B">
        <w:t xml:space="preserve"> massa nunc. </w:t>
      </w:r>
      <w:proofErr w:type="spellStart"/>
      <w:r w:rsidRPr="00736D0B">
        <w:t>Maecenas</w:t>
      </w:r>
      <w:proofErr w:type="spellEnd"/>
      <w:r w:rsidRPr="00736D0B">
        <w:t xml:space="preserve"> </w:t>
      </w:r>
      <w:proofErr w:type="spellStart"/>
      <w:r w:rsidRPr="00736D0B">
        <w:t>viverra</w:t>
      </w:r>
      <w:proofErr w:type="spellEnd"/>
      <w:r w:rsidRPr="00736D0B">
        <w:t xml:space="preserve"> </w:t>
      </w:r>
      <w:proofErr w:type="spellStart"/>
      <w:r w:rsidRPr="00736D0B">
        <w:t>sapien</w:t>
      </w:r>
      <w:proofErr w:type="spellEnd"/>
      <w:r w:rsidRPr="00736D0B">
        <w:t xml:space="preserve"> in </w:t>
      </w:r>
      <w:proofErr w:type="spellStart"/>
      <w:r w:rsidRPr="00736D0B">
        <w:t>ornare</w:t>
      </w:r>
      <w:proofErr w:type="spellEnd"/>
      <w:r w:rsidRPr="00736D0B">
        <w:t xml:space="preserve"> </w:t>
      </w:r>
      <w:proofErr w:type="spellStart"/>
      <w:r w:rsidRPr="00736D0B">
        <w:t>rhoncus</w:t>
      </w:r>
      <w:proofErr w:type="spellEnd"/>
      <w:r w:rsidRPr="00736D0B">
        <w:t xml:space="preserve">. </w:t>
      </w:r>
      <w:proofErr w:type="spellStart"/>
      <w:r w:rsidRPr="00736D0B">
        <w:t>Sed</w:t>
      </w:r>
      <w:proofErr w:type="spellEnd"/>
      <w:r w:rsidRPr="00736D0B">
        <w:t xml:space="preserve"> </w:t>
      </w:r>
      <w:proofErr w:type="spellStart"/>
      <w:r w:rsidRPr="00736D0B">
        <w:t>viverra</w:t>
      </w:r>
      <w:proofErr w:type="spellEnd"/>
      <w:r w:rsidRPr="00736D0B">
        <w:t xml:space="preserve"> </w:t>
      </w:r>
      <w:proofErr w:type="spellStart"/>
      <w:r w:rsidRPr="00736D0B">
        <w:t>neque</w:t>
      </w:r>
      <w:proofErr w:type="spellEnd"/>
      <w:r w:rsidRPr="00736D0B">
        <w:t xml:space="preserve"> </w:t>
      </w:r>
      <w:proofErr w:type="spellStart"/>
      <w:r w:rsidRPr="00736D0B">
        <w:t>vel</w:t>
      </w:r>
      <w:proofErr w:type="spellEnd"/>
      <w:r w:rsidRPr="00736D0B">
        <w:t xml:space="preserve"> </w:t>
      </w:r>
      <w:proofErr w:type="spellStart"/>
      <w:r w:rsidRPr="00736D0B">
        <w:t>felis</w:t>
      </w:r>
      <w:proofErr w:type="spellEnd"/>
      <w:r w:rsidRPr="00736D0B">
        <w:t xml:space="preserve"> </w:t>
      </w:r>
      <w:proofErr w:type="spellStart"/>
      <w:r w:rsidRPr="00736D0B">
        <w:t>vehicula</w:t>
      </w:r>
      <w:proofErr w:type="spellEnd"/>
      <w:r w:rsidRPr="00736D0B">
        <w:t xml:space="preserve"> tempus. </w:t>
      </w:r>
      <w:proofErr w:type="spellStart"/>
      <w:r w:rsidRPr="00736D0B">
        <w:t>Curabitur</w:t>
      </w:r>
      <w:proofErr w:type="spellEnd"/>
      <w:r w:rsidRPr="00736D0B">
        <w:t xml:space="preserve"> </w:t>
      </w:r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625B68C7" wp14:editId="67CF8151">
            <wp:simplePos x="1895475" y="3248025"/>
            <wp:positionH relativeFrom="margin">
              <wp:align>right</wp:align>
            </wp:positionH>
            <wp:positionV relativeFrom="margin">
              <wp:align>top</wp:align>
            </wp:positionV>
            <wp:extent cx="1733550" cy="2347595"/>
            <wp:effectExtent l="323850" t="323850" r="323850" b="319405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nac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733550" cy="2347595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6EC5BED" w14:textId="4C7C6D25" w:rsidR="0092432B" w:rsidRPr="00774451" w:rsidRDefault="00565D2D" w:rsidP="0092432B">
      <w:pPr>
        <w:pStyle w:val="Ttulo1"/>
        <w:rPr>
          <w:b/>
        </w:rPr>
      </w:pPr>
      <w:r w:rsidRPr="00774451">
        <w:rPr>
          <w:b/>
        </w:rPr>
        <w:t>FINALIDADE, ESCOPO E OBJETIVO</w:t>
      </w:r>
      <w:r w:rsidR="00774451">
        <w:rPr>
          <w:b/>
        </w:rPr>
        <w:t xml:space="preserve"> GERAL E ESPECÍFICO</w:t>
      </w:r>
    </w:p>
    <w:p w14:paraId="548F6764" w14:textId="77777777" w:rsidR="00736D0B" w:rsidRPr="00F06B43" w:rsidRDefault="00736D0B" w:rsidP="00736D0B">
      <w:pPr>
        <w:jc w:val="both"/>
      </w:pPr>
      <w:r w:rsidRPr="00774451">
        <w:rPr>
          <w:lang w:val="en-US"/>
        </w:rPr>
        <w:t xml:space="preserve">Lorem ipsum dolor sit </w:t>
      </w:r>
      <w:proofErr w:type="spellStart"/>
      <w:r w:rsidRPr="00774451">
        <w:rPr>
          <w:lang w:val="en-US"/>
        </w:rPr>
        <w:t>amet</w:t>
      </w:r>
      <w:proofErr w:type="spellEnd"/>
      <w:r w:rsidRPr="00774451">
        <w:rPr>
          <w:lang w:val="en-US"/>
        </w:rPr>
        <w:t xml:space="preserve">, </w:t>
      </w:r>
      <w:proofErr w:type="spellStart"/>
      <w:r w:rsidRPr="00774451">
        <w:rPr>
          <w:lang w:val="en-US"/>
        </w:rPr>
        <w:t>consectetur</w:t>
      </w:r>
      <w:proofErr w:type="spellEnd"/>
      <w:r w:rsidRPr="00774451">
        <w:rPr>
          <w:lang w:val="en-US"/>
        </w:rPr>
        <w:t xml:space="preserve"> </w:t>
      </w:r>
      <w:proofErr w:type="spellStart"/>
      <w:r w:rsidRPr="00774451">
        <w:rPr>
          <w:lang w:val="en-US"/>
        </w:rPr>
        <w:t>adipiscing</w:t>
      </w:r>
      <w:proofErr w:type="spellEnd"/>
      <w:r w:rsidRPr="00774451">
        <w:rPr>
          <w:lang w:val="en-US"/>
        </w:rPr>
        <w:t xml:space="preserve"> </w:t>
      </w:r>
      <w:proofErr w:type="spellStart"/>
      <w:r w:rsidRPr="00774451">
        <w:rPr>
          <w:lang w:val="en-US"/>
        </w:rPr>
        <w:t>elit</w:t>
      </w:r>
      <w:proofErr w:type="spellEnd"/>
      <w:r w:rsidRPr="00774451">
        <w:rPr>
          <w:lang w:val="en-US"/>
        </w:rPr>
        <w:t xml:space="preserve">. </w:t>
      </w:r>
      <w:proofErr w:type="spellStart"/>
      <w:r w:rsidRPr="00774451">
        <w:t>Fusce</w:t>
      </w:r>
      <w:proofErr w:type="spellEnd"/>
      <w:r w:rsidRPr="00774451">
        <w:t xml:space="preserve"> quis </w:t>
      </w:r>
      <w:proofErr w:type="spellStart"/>
      <w:r w:rsidRPr="00774451">
        <w:t>lectus</w:t>
      </w:r>
      <w:proofErr w:type="spellEnd"/>
      <w:r w:rsidRPr="00774451">
        <w:t xml:space="preserve"> eu </w:t>
      </w:r>
      <w:proofErr w:type="spellStart"/>
      <w:r w:rsidRPr="00774451">
        <w:t>elit</w:t>
      </w:r>
      <w:proofErr w:type="spellEnd"/>
      <w:r w:rsidRPr="00774451">
        <w:t xml:space="preserve"> gravida </w:t>
      </w:r>
      <w:proofErr w:type="spellStart"/>
      <w:r w:rsidRPr="00774451">
        <w:t>laoreet</w:t>
      </w:r>
      <w:proofErr w:type="spellEnd"/>
      <w:r w:rsidRPr="00774451">
        <w:t xml:space="preserve"> </w:t>
      </w:r>
      <w:proofErr w:type="spellStart"/>
      <w:r w:rsidRPr="00774451">
        <w:t>vestibulum</w:t>
      </w:r>
      <w:proofErr w:type="spellEnd"/>
      <w:r w:rsidRPr="00774451">
        <w:t xml:space="preserve"> </w:t>
      </w:r>
      <w:proofErr w:type="spellStart"/>
      <w:r w:rsidRPr="00774451">
        <w:t>at</w:t>
      </w:r>
      <w:proofErr w:type="spellEnd"/>
      <w:r w:rsidRPr="00774451">
        <w:t xml:space="preserve"> </w:t>
      </w:r>
      <w:proofErr w:type="spellStart"/>
      <w:r w:rsidRPr="00774451">
        <w:t>metus</w:t>
      </w:r>
      <w:proofErr w:type="spellEnd"/>
      <w:r w:rsidRPr="00774451">
        <w:t xml:space="preserve">. </w:t>
      </w:r>
      <w:proofErr w:type="spellStart"/>
      <w:r w:rsidRPr="00774451">
        <w:t>Cras</w:t>
      </w:r>
      <w:proofErr w:type="spellEnd"/>
      <w:r w:rsidRPr="00774451">
        <w:t xml:space="preserve"> </w:t>
      </w:r>
      <w:proofErr w:type="spellStart"/>
      <w:r w:rsidRPr="00774451">
        <w:t>iaculis</w:t>
      </w:r>
      <w:proofErr w:type="spellEnd"/>
      <w:r w:rsidRPr="00774451">
        <w:t xml:space="preserve"> </w:t>
      </w:r>
      <w:proofErr w:type="spellStart"/>
      <w:r w:rsidRPr="00774451">
        <w:t>fringilla</w:t>
      </w:r>
      <w:proofErr w:type="spellEnd"/>
      <w:r w:rsidRPr="00774451">
        <w:t xml:space="preserve"> </w:t>
      </w:r>
      <w:proofErr w:type="spellStart"/>
      <w:r w:rsidRPr="00774451">
        <w:t>felis</w:t>
      </w:r>
      <w:proofErr w:type="spellEnd"/>
      <w:r w:rsidRPr="00774451">
        <w:t xml:space="preserve"> non </w:t>
      </w:r>
    </w:p>
    <w:p w14:paraId="1C7E4E6F" w14:textId="77777777" w:rsidR="0092432B" w:rsidRDefault="0092432B" w:rsidP="0092432B">
      <w:pPr>
        <w:pStyle w:val="Ttulo1"/>
        <w:rPr>
          <w:b/>
        </w:rPr>
      </w:pPr>
      <w:r w:rsidRPr="0092432B">
        <w:rPr>
          <w:b/>
        </w:rPr>
        <w:t>DESENVOLVIMENTO</w:t>
      </w:r>
    </w:p>
    <w:p w14:paraId="3493A967" w14:textId="77777777" w:rsidR="00736D0B" w:rsidRPr="00F06B43" w:rsidRDefault="00736D0B" w:rsidP="00736D0B">
      <w:pPr>
        <w:jc w:val="both"/>
      </w:pPr>
      <w:proofErr w:type="spellStart"/>
      <w:r w:rsidRPr="00774451">
        <w:t>Lorem</w:t>
      </w:r>
      <w:proofErr w:type="spellEnd"/>
      <w:r w:rsidRPr="00774451">
        <w:t xml:space="preserve"> ipsum </w:t>
      </w:r>
      <w:proofErr w:type="spellStart"/>
      <w:r w:rsidRPr="00774451">
        <w:t>dolor</w:t>
      </w:r>
      <w:proofErr w:type="spellEnd"/>
      <w:r w:rsidRPr="00774451">
        <w:t xml:space="preserve"> </w:t>
      </w:r>
      <w:proofErr w:type="spellStart"/>
      <w:r w:rsidRPr="00774451">
        <w:t>sit</w:t>
      </w:r>
      <w:proofErr w:type="spellEnd"/>
      <w:r w:rsidRPr="00774451">
        <w:t xml:space="preserve"> </w:t>
      </w:r>
      <w:proofErr w:type="spellStart"/>
      <w:r w:rsidRPr="00774451">
        <w:t>amet</w:t>
      </w:r>
      <w:proofErr w:type="spellEnd"/>
      <w:r w:rsidRPr="00774451">
        <w:t xml:space="preserve">, </w:t>
      </w:r>
      <w:proofErr w:type="spellStart"/>
      <w:r w:rsidRPr="00774451">
        <w:t>consectetur</w:t>
      </w:r>
      <w:proofErr w:type="spellEnd"/>
      <w:r w:rsidRPr="00774451">
        <w:t xml:space="preserve"> </w:t>
      </w:r>
      <w:proofErr w:type="spellStart"/>
      <w:r w:rsidRPr="00774451">
        <w:t>adipiscing</w:t>
      </w:r>
      <w:proofErr w:type="spellEnd"/>
      <w:r w:rsidRPr="00774451">
        <w:t xml:space="preserve"> </w:t>
      </w:r>
      <w:proofErr w:type="spellStart"/>
      <w:r w:rsidRPr="00774451">
        <w:t>elit</w:t>
      </w:r>
      <w:proofErr w:type="spellEnd"/>
      <w:r w:rsidRPr="00774451">
        <w:t xml:space="preserve">. </w:t>
      </w:r>
      <w:proofErr w:type="spellStart"/>
      <w:r w:rsidRPr="00736D0B">
        <w:t>Fusce</w:t>
      </w:r>
      <w:proofErr w:type="spellEnd"/>
      <w:r w:rsidRPr="00736D0B">
        <w:t xml:space="preserve"> quis </w:t>
      </w:r>
      <w:proofErr w:type="spellStart"/>
      <w:r w:rsidRPr="00736D0B">
        <w:t>lectus</w:t>
      </w:r>
      <w:proofErr w:type="spellEnd"/>
      <w:r w:rsidRPr="00736D0B">
        <w:t xml:space="preserve"> eu </w:t>
      </w:r>
      <w:proofErr w:type="spellStart"/>
      <w:r w:rsidRPr="00736D0B">
        <w:t>elit</w:t>
      </w:r>
      <w:proofErr w:type="spellEnd"/>
      <w:r w:rsidRPr="00736D0B">
        <w:t xml:space="preserve"> gravida </w:t>
      </w:r>
      <w:proofErr w:type="spellStart"/>
      <w:r w:rsidRPr="00736D0B">
        <w:t>laoreet</w:t>
      </w:r>
      <w:proofErr w:type="spellEnd"/>
      <w:r w:rsidRPr="00736D0B">
        <w:t xml:space="preserve"> </w:t>
      </w:r>
      <w:proofErr w:type="spellStart"/>
      <w:r w:rsidRPr="00736D0B">
        <w:t>vestibulum</w:t>
      </w:r>
      <w:proofErr w:type="spellEnd"/>
      <w:r w:rsidRPr="00736D0B">
        <w:t xml:space="preserve"> </w:t>
      </w:r>
      <w:proofErr w:type="spellStart"/>
      <w:r w:rsidRPr="00736D0B">
        <w:t>at</w:t>
      </w:r>
      <w:proofErr w:type="spellEnd"/>
      <w:r w:rsidRPr="00736D0B">
        <w:t xml:space="preserve"> </w:t>
      </w:r>
      <w:proofErr w:type="spellStart"/>
      <w:r w:rsidRPr="00736D0B">
        <w:t>metus</w:t>
      </w:r>
      <w:proofErr w:type="spellEnd"/>
      <w:r w:rsidRPr="00736D0B">
        <w:t xml:space="preserve">. in </w:t>
      </w:r>
      <w:proofErr w:type="spellStart"/>
      <w:r w:rsidRPr="00736D0B">
        <w:t>ornare</w:t>
      </w:r>
      <w:proofErr w:type="spellEnd"/>
      <w:r w:rsidRPr="00736D0B">
        <w:t xml:space="preserve"> </w:t>
      </w:r>
      <w:proofErr w:type="spellStart"/>
      <w:r w:rsidRPr="00736D0B">
        <w:t>rhoncus</w:t>
      </w:r>
      <w:proofErr w:type="spellEnd"/>
      <w:r w:rsidRPr="00736D0B">
        <w:t xml:space="preserve">. </w:t>
      </w:r>
      <w:proofErr w:type="spellStart"/>
      <w:r w:rsidRPr="00736D0B">
        <w:t>Sed</w:t>
      </w:r>
      <w:proofErr w:type="spellEnd"/>
      <w:r w:rsidRPr="00736D0B">
        <w:t xml:space="preserve"> </w:t>
      </w:r>
      <w:proofErr w:type="spellStart"/>
      <w:r w:rsidRPr="00736D0B">
        <w:t>viverra</w:t>
      </w:r>
      <w:proofErr w:type="spellEnd"/>
      <w:r w:rsidRPr="00736D0B">
        <w:t xml:space="preserve"> </w:t>
      </w:r>
      <w:proofErr w:type="spellStart"/>
      <w:r w:rsidRPr="00736D0B">
        <w:t>neque</w:t>
      </w:r>
      <w:proofErr w:type="spellEnd"/>
      <w:r w:rsidRPr="00736D0B">
        <w:t xml:space="preserve"> </w:t>
      </w:r>
      <w:proofErr w:type="spellStart"/>
      <w:r w:rsidRPr="00736D0B">
        <w:t>vel</w:t>
      </w:r>
      <w:proofErr w:type="spellEnd"/>
      <w:r w:rsidRPr="00736D0B">
        <w:t xml:space="preserve"> </w:t>
      </w:r>
      <w:proofErr w:type="spellStart"/>
      <w:r w:rsidRPr="00736D0B">
        <w:t>felis</w:t>
      </w:r>
      <w:proofErr w:type="spellEnd"/>
      <w:r w:rsidRPr="00736D0B">
        <w:t xml:space="preserve"> </w:t>
      </w:r>
      <w:proofErr w:type="spellStart"/>
      <w:r w:rsidRPr="00736D0B">
        <w:t>vehicula</w:t>
      </w:r>
      <w:proofErr w:type="spellEnd"/>
      <w:r w:rsidRPr="00736D0B">
        <w:t xml:space="preserve"> tempus. </w:t>
      </w:r>
    </w:p>
    <w:p w14:paraId="1FD6AD49" w14:textId="77777777" w:rsidR="0092432B" w:rsidRDefault="0092432B" w:rsidP="0092432B">
      <w:pPr>
        <w:pStyle w:val="Ttulo1"/>
        <w:rPr>
          <w:b/>
        </w:rPr>
      </w:pPr>
      <w:r w:rsidRPr="0092432B">
        <w:rPr>
          <w:b/>
        </w:rPr>
        <w:t>SÍNTESE</w:t>
      </w:r>
    </w:p>
    <w:p w14:paraId="09C28D55" w14:textId="77777777" w:rsidR="00736D0B" w:rsidRDefault="00736D0B" w:rsidP="00736D0B">
      <w:pPr>
        <w:jc w:val="both"/>
        <w:rPr>
          <w:lang w:val="en-US"/>
        </w:rPr>
      </w:pPr>
      <w:proofErr w:type="spellStart"/>
      <w:r w:rsidRPr="00F06B43">
        <w:t>Lorem</w:t>
      </w:r>
      <w:proofErr w:type="spellEnd"/>
      <w:r w:rsidRPr="00F06B43">
        <w:t xml:space="preserve"> ipsum </w:t>
      </w:r>
      <w:proofErr w:type="spellStart"/>
      <w:r w:rsidRPr="00F06B43">
        <w:t>dolor</w:t>
      </w:r>
      <w:proofErr w:type="spellEnd"/>
      <w:r w:rsidRPr="00F06B43">
        <w:t xml:space="preserve"> </w:t>
      </w:r>
      <w:proofErr w:type="spellStart"/>
      <w:r w:rsidRPr="00F06B43">
        <w:t>sit</w:t>
      </w:r>
      <w:proofErr w:type="spellEnd"/>
      <w:r w:rsidRPr="00F06B43">
        <w:t xml:space="preserve"> </w:t>
      </w:r>
      <w:proofErr w:type="spellStart"/>
      <w:r w:rsidRPr="00F06B43">
        <w:t>amet</w:t>
      </w:r>
      <w:proofErr w:type="spellEnd"/>
      <w:r w:rsidRPr="00F06B43">
        <w:t xml:space="preserve">, </w:t>
      </w:r>
      <w:proofErr w:type="spellStart"/>
      <w:r w:rsidRPr="00F06B43">
        <w:t>consectetur</w:t>
      </w:r>
      <w:proofErr w:type="spellEnd"/>
      <w:r w:rsidRPr="00F06B43">
        <w:t xml:space="preserve"> </w:t>
      </w:r>
      <w:proofErr w:type="spellStart"/>
      <w:r w:rsidRPr="00F06B43">
        <w:t>adipiscing</w:t>
      </w:r>
      <w:proofErr w:type="spellEnd"/>
      <w:r w:rsidRPr="00F06B43">
        <w:t xml:space="preserve"> </w:t>
      </w:r>
      <w:proofErr w:type="spellStart"/>
      <w:r w:rsidRPr="00F06B43">
        <w:t>elit</w:t>
      </w:r>
      <w:proofErr w:type="spellEnd"/>
      <w:r w:rsidRPr="00F06B43">
        <w:t xml:space="preserve">. </w:t>
      </w:r>
      <w:proofErr w:type="spellStart"/>
      <w:r w:rsidRPr="00736D0B">
        <w:t>Fusce</w:t>
      </w:r>
      <w:proofErr w:type="spellEnd"/>
      <w:r w:rsidRPr="00736D0B">
        <w:t xml:space="preserve"> quis </w:t>
      </w:r>
      <w:proofErr w:type="spellStart"/>
      <w:r w:rsidRPr="00736D0B">
        <w:t>lectus</w:t>
      </w:r>
      <w:proofErr w:type="spellEnd"/>
      <w:r w:rsidRPr="00736D0B">
        <w:t xml:space="preserve"> eu </w:t>
      </w:r>
      <w:proofErr w:type="spellStart"/>
      <w:r w:rsidRPr="00736D0B">
        <w:t>elit</w:t>
      </w:r>
      <w:proofErr w:type="spellEnd"/>
      <w:r w:rsidRPr="00736D0B">
        <w:t xml:space="preserve"> gravida </w:t>
      </w:r>
      <w:proofErr w:type="spellStart"/>
      <w:r w:rsidRPr="00736D0B">
        <w:t>laoreet</w:t>
      </w:r>
      <w:proofErr w:type="spellEnd"/>
      <w:r w:rsidRPr="00736D0B">
        <w:t xml:space="preserve"> </w:t>
      </w:r>
      <w:proofErr w:type="spellStart"/>
      <w:r w:rsidRPr="00736D0B">
        <w:t>vestibulum</w:t>
      </w:r>
      <w:proofErr w:type="spellEnd"/>
      <w:r w:rsidRPr="00736D0B">
        <w:t xml:space="preserve"> </w:t>
      </w:r>
      <w:proofErr w:type="spellStart"/>
      <w:r w:rsidRPr="00736D0B">
        <w:t>at</w:t>
      </w:r>
      <w:proofErr w:type="spellEnd"/>
      <w:r w:rsidRPr="00736D0B">
        <w:t xml:space="preserve"> </w:t>
      </w:r>
      <w:proofErr w:type="spellStart"/>
      <w:r w:rsidRPr="00736D0B">
        <w:t>metus</w:t>
      </w:r>
      <w:proofErr w:type="spellEnd"/>
      <w:r w:rsidRPr="00736D0B">
        <w:t xml:space="preserve">. </w:t>
      </w:r>
      <w:proofErr w:type="spellStart"/>
      <w:r w:rsidRPr="00736D0B">
        <w:t>Cras</w:t>
      </w:r>
      <w:proofErr w:type="spellEnd"/>
      <w:r w:rsidRPr="00736D0B">
        <w:t xml:space="preserve"> </w:t>
      </w:r>
      <w:proofErr w:type="spellStart"/>
      <w:r w:rsidRPr="00736D0B">
        <w:t>iaculis</w:t>
      </w:r>
      <w:proofErr w:type="spellEnd"/>
      <w:r w:rsidRPr="00736D0B">
        <w:t xml:space="preserve"> </w:t>
      </w:r>
      <w:proofErr w:type="spellStart"/>
      <w:r w:rsidRPr="00736D0B">
        <w:t>fringilla</w:t>
      </w:r>
      <w:proofErr w:type="spellEnd"/>
      <w:r w:rsidRPr="00736D0B">
        <w:t xml:space="preserve"> </w:t>
      </w:r>
      <w:proofErr w:type="spellStart"/>
      <w:r w:rsidRPr="00736D0B">
        <w:t>felis</w:t>
      </w:r>
      <w:proofErr w:type="spellEnd"/>
      <w:r w:rsidRPr="00736D0B">
        <w:t xml:space="preserve"> non </w:t>
      </w:r>
      <w:proofErr w:type="spellStart"/>
      <w:r w:rsidRPr="00736D0B">
        <w:t>viverra</w:t>
      </w:r>
      <w:proofErr w:type="spellEnd"/>
      <w:r w:rsidRPr="00736D0B">
        <w:t xml:space="preserve">. </w:t>
      </w:r>
      <w:proofErr w:type="spellStart"/>
      <w:r w:rsidRPr="00736D0B">
        <w:t>Suspendisse</w:t>
      </w:r>
      <w:proofErr w:type="spellEnd"/>
      <w:r w:rsidRPr="00736D0B">
        <w:t xml:space="preserve"> </w:t>
      </w:r>
      <w:proofErr w:type="spellStart"/>
      <w:r w:rsidRPr="00736D0B">
        <w:t>potenti</w:t>
      </w:r>
      <w:proofErr w:type="spellEnd"/>
      <w:r w:rsidRPr="00736D0B">
        <w:t xml:space="preserve">. </w:t>
      </w:r>
      <w:proofErr w:type="spellStart"/>
      <w:r w:rsidRPr="00736D0B">
        <w:t>Pellentesque</w:t>
      </w:r>
      <w:proofErr w:type="spellEnd"/>
      <w:r w:rsidRPr="00736D0B">
        <w:t xml:space="preserve"> </w:t>
      </w:r>
      <w:proofErr w:type="spellStart"/>
      <w:r w:rsidRPr="00736D0B">
        <w:t>habitant</w:t>
      </w:r>
      <w:proofErr w:type="spellEnd"/>
      <w:r w:rsidRPr="00736D0B">
        <w:t xml:space="preserve"> </w:t>
      </w:r>
      <w:proofErr w:type="spellStart"/>
      <w:r w:rsidRPr="00736D0B">
        <w:t>morbi</w:t>
      </w:r>
      <w:proofErr w:type="spellEnd"/>
      <w:r w:rsidRPr="00736D0B">
        <w:t xml:space="preserve"> </w:t>
      </w:r>
      <w:proofErr w:type="spellStart"/>
      <w:r w:rsidRPr="00736D0B">
        <w:t>tristique</w:t>
      </w:r>
      <w:proofErr w:type="spellEnd"/>
      <w:r w:rsidRPr="00736D0B">
        <w:t xml:space="preserve"> </w:t>
      </w:r>
      <w:proofErr w:type="spellStart"/>
      <w:r w:rsidRPr="00736D0B">
        <w:t>senectus</w:t>
      </w:r>
      <w:proofErr w:type="spellEnd"/>
      <w:r w:rsidRPr="00736D0B">
        <w:t xml:space="preserve"> et </w:t>
      </w:r>
      <w:proofErr w:type="spellStart"/>
      <w:r w:rsidRPr="00736D0B">
        <w:t>netus</w:t>
      </w:r>
      <w:proofErr w:type="spellEnd"/>
      <w:r w:rsidRPr="00736D0B">
        <w:t xml:space="preserve"> et </w:t>
      </w:r>
      <w:proofErr w:type="spellStart"/>
      <w:r w:rsidRPr="00736D0B">
        <w:t>malesuada</w:t>
      </w:r>
      <w:proofErr w:type="spellEnd"/>
      <w:r w:rsidRPr="00736D0B">
        <w:t xml:space="preserve"> fames ac </w:t>
      </w:r>
      <w:proofErr w:type="spellStart"/>
      <w:r w:rsidRPr="00736D0B">
        <w:t>turpis</w:t>
      </w:r>
      <w:proofErr w:type="spellEnd"/>
      <w:r w:rsidRPr="00736D0B">
        <w:t xml:space="preserve"> </w:t>
      </w:r>
      <w:proofErr w:type="spellStart"/>
      <w:r w:rsidRPr="00736D0B">
        <w:t>egestas</w:t>
      </w:r>
      <w:proofErr w:type="spellEnd"/>
      <w:r w:rsidRPr="00736D0B">
        <w:t xml:space="preserve">. </w:t>
      </w:r>
      <w:proofErr w:type="spellStart"/>
      <w:r w:rsidRPr="00736D0B">
        <w:t>Donec</w:t>
      </w:r>
      <w:proofErr w:type="spellEnd"/>
      <w:r w:rsidRPr="00736D0B">
        <w:t xml:space="preserve"> </w:t>
      </w:r>
      <w:proofErr w:type="spellStart"/>
      <w:r w:rsidRPr="00736D0B">
        <w:t>fringilla</w:t>
      </w:r>
      <w:proofErr w:type="spellEnd"/>
      <w:r w:rsidRPr="00736D0B">
        <w:t xml:space="preserve"> tempus mi non </w:t>
      </w:r>
      <w:proofErr w:type="spellStart"/>
      <w:r w:rsidRPr="00736D0B">
        <w:t>viverra</w:t>
      </w:r>
      <w:proofErr w:type="spellEnd"/>
      <w:r w:rsidRPr="00736D0B">
        <w:t xml:space="preserve">. In </w:t>
      </w:r>
      <w:proofErr w:type="spellStart"/>
      <w:r w:rsidRPr="00736D0B">
        <w:t>sed</w:t>
      </w:r>
      <w:proofErr w:type="spellEnd"/>
      <w:r w:rsidRPr="00736D0B">
        <w:t xml:space="preserve"> massa nunc. </w:t>
      </w:r>
    </w:p>
    <w:p w14:paraId="07B4B81F" w14:textId="77777777" w:rsidR="00120447" w:rsidRPr="00736D0B" w:rsidRDefault="00120447" w:rsidP="00736D0B">
      <w:pPr>
        <w:jc w:val="both"/>
        <w:rPr>
          <w:lang w:val="en-US"/>
        </w:rPr>
      </w:pPr>
      <w:r>
        <w:rPr>
          <w:noProof/>
          <w:lang w:eastAsia="pt-BR"/>
        </w:rPr>
        <w:drawing>
          <wp:inline distT="0" distB="0" distL="0" distR="0" wp14:anchorId="1EA0F744" wp14:editId="203AA254">
            <wp:extent cx="1409700" cy="1909033"/>
            <wp:effectExtent l="95250" t="57150" r="95250" b="12954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nac.jp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426856" cy="193226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047233F4" wp14:editId="2C3FDD67">
            <wp:extent cx="1409700" cy="1909033"/>
            <wp:effectExtent l="95250" t="57150" r="95250" b="12954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nac.jp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426856" cy="193226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291D7004" wp14:editId="695F1AC0">
            <wp:extent cx="1409700" cy="1909033"/>
            <wp:effectExtent l="95250" t="57150" r="95250" b="12954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nac.jp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426856" cy="193226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009214AA" wp14:editId="7F2F7A39">
            <wp:extent cx="1409700" cy="1909033"/>
            <wp:effectExtent l="95250" t="57150" r="95250" b="12954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nac.jp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426856" cy="193226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82041" w14:textId="77777777" w:rsidR="0092432B" w:rsidRDefault="0092432B" w:rsidP="0092432B">
      <w:pPr>
        <w:pStyle w:val="Ttulo1"/>
        <w:rPr>
          <w:b/>
        </w:rPr>
      </w:pPr>
      <w:r w:rsidRPr="0092432B">
        <w:rPr>
          <w:b/>
        </w:rPr>
        <w:t>BIBLIOGRAFIA</w:t>
      </w:r>
    </w:p>
    <w:p w14:paraId="41CA30C9" w14:textId="77777777" w:rsidR="00977F18" w:rsidRDefault="00977F18" w:rsidP="00977F18">
      <w:pPr>
        <w:pStyle w:val="PargrafodaLista"/>
        <w:numPr>
          <w:ilvl w:val="0"/>
          <w:numId w:val="1"/>
        </w:numPr>
      </w:pPr>
      <w:r>
        <w:t>TATU, M, C, JUCA Desafio do Conhecimento. São Paula. Atlas, 2017</w:t>
      </w:r>
    </w:p>
    <w:p w14:paraId="04BE5A54" w14:textId="77777777" w:rsidR="00977F18" w:rsidRPr="00977F18" w:rsidRDefault="00977F18" w:rsidP="00977F18">
      <w:pPr>
        <w:pStyle w:val="PargrafodaLista"/>
        <w:numPr>
          <w:ilvl w:val="0"/>
          <w:numId w:val="1"/>
        </w:numPr>
      </w:pPr>
      <w:r>
        <w:t>TATU, M, C, JUCA Desafio do Conhecimento. São Paula. Atlas, 2017</w:t>
      </w:r>
    </w:p>
    <w:p w14:paraId="159BEAB0" w14:textId="77777777" w:rsidR="00F06B43" w:rsidRDefault="00F06B43" w:rsidP="00F06B43">
      <w:pPr>
        <w:pStyle w:val="Ttulo1"/>
        <w:rPr>
          <w:b/>
        </w:rPr>
      </w:pPr>
      <w:r>
        <w:rPr>
          <w:b/>
        </w:rPr>
        <w:t>Turma/ Curso:</w:t>
      </w:r>
      <w:r w:rsidR="00BD4210">
        <w:rPr>
          <w:b/>
        </w:rPr>
        <w:t xml:space="preserve"> </w:t>
      </w:r>
    </w:p>
    <w:p w14:paraId="19870ED2" w14:textId="77777777" w:rsidR="00212A82" w:rsidRPr="00212A82" w:rsidRDefault="00212A82" w:rsidP="00212A82">
      <w:pPr>
        <w:pStyle w:val="Ttulo1"/>
        <w:rPr>
          <w:b/>
        </w:rPr>
      </w:pPr>
      <w:r w:rsidRPr="00212A82">
        <w:rPr>
          <w:b/>
        </w:rPr>
        <w:t>Componentes do Grupo:</w:t>
      </w:r>
    </w:p>
    <w:p w14:paraId="6D50608F" w14:textId="77777777" w:rsidR="00F06B43" w:rsidRPr="00F06B43" w:rsidRDefault="00F06B43" w:rsidP="00F06B43">
      <w:pPr>
        <w:pStyle w:val="Ttulo1"/>
        <w:rPr>
          <w:b/>
        </w:rPr>
      </w:pPr>
      <w:r w:rsidRPr="00F06B43">
        <w:rPr>
          <w:b/>
        </w:rPr>
        <w:t>Instrutor Responsável:</w:t>
      </w:r>
      <w:r w:rsidR="00BD4210">
        <w:rPr>
          <w:b/>
        </w:rPr>
        <w:t xml:space="preserve"> </w:t>
      </w:r>
    </w:p>
    <w:p w14:paraId="3F9538B9" w14:textId="77777777" w:rsidR="00F06B43" w:rsidRPr="00F06B43" w:rsidRDefault="00F06B43" w:rsidP="00F06B43">
      <w:pPr>
        <w:pStyle w:val="Ttulo1"/>
        <w:rPr>
          <w:b/>
        </w:rPr>
      </w:pPr>
      <w:r w:rsidRPr="00F06B43">
        <w:rPr>
          <w:b/>
        </w:rPr>
        <w:t>Supervisão</w:t>
      </w:r>
      <w:r>
        <w:rPr>
          <w:b/>
        </w:rPr>
        <w:t>:</w:t>
      </w:r>
      <w:r w:rsidR="00BD4210">
        <w:rPr>
          <w:b/>
        </w:rPr>
        <w:t xml:space="preserve"> </w:t>
      </w:r>
    </w:p>
    <w:p w14:paraId="5AADE4E7" w14:textId="77777777" w:rsidR="00F06B43" w:rsidRPr="00F06B43" w:rsidRDefault="00F06B43" w:rsidP="00F06B43"/>
    <w:p w14:paraId="36500A43" w14:textId="77777777" w:rsidR="00565D2D" w:rsidRDefault="00565D2D" w:rsidP="009159AC">
      <w:pPr>
        <w:pStyle w:val="Ttulo1"/>
        <w:numPr>
          <w:ilvl w:val="0"/>
          <w:numId w:val="5"/>
        </w:numPr>
        <w:rPr>
          <w:b/>
        </w:rPr>
      </w:pPr>
      <w:r>
        <w:rPr>
          <w:b/>
        </w:rPr>
        <w:lastRenderedPageBreak/>
        <w:t>REQUISITOS FUNCIONAIS</w:t>
      </w:r>
    </w:p>
    <w:p w14:paraId="37A68235" w14:textId="77777777" w:rsidR="006958AC" w:rsidRPr="006958AC" w:rsidRDefault="006958AC" w:rsidP="006958AC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6958AC" w14:paraId="2661F0CA" w14:textId="77777777" w:rsidTr="00C04C73">
        <w:tc>
          <w:tcPr>
            <w:tcW w:w="10456" w:type="dxa"/>
            <w:gridSpan w:val="3"/>
          </w:tcPr>
          <w:p w14:paraId="09DE0B3E" w14:textId="5C3807DA" w:rsidR="006958AC" w:rsidRPr="006958AC" w:rsidRDefault="006958AC" w:rsidP="006958AC">
            <w:pPr>
              <w:rPr>
                <w:rFonts w:ascii="Arial" w:hAnsi="Arial" w:cs="Arial"/>
                <w:sz w:val="24"/>
                <w:szCs w:val="24"/>
              </w:rPr>
            </w:pPr>
            <w:r w:rsidRPr="006958AC">
              <w:rPr>
                <w:rFonts w:ascii="Arial" w:hAnsi="Arial" w:cs="Arial"/>
                <w:sz w:val="24"/>
                <w:szCs w:val="24"/>
              </w:rPr>
              <w:t>RF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00</w:t>
            </w:r>
            <w:r w:rsidRPr="006958AC">
              <w:rPr>
                <w:rFonts w:ascii="Arial" w:hAnsi="Arial" w:cs="Arial"/>
                <w:sz w:val="24"/>
                <w:szCs w:val="24"/>
              </w:rPr>
              <w:t>1  –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03299">
              <w:rPr>
                <w:rFonts w:ascii="Arial" w:hAnsi="Arial" w:cs="Arial"/>
                <w:sz w:val="24"/>
                <w:szCs w:val="24"/>
              </w:rPr>
              <w:t>CADASTRO DE CLIENTE</w:t>
            </w:r>
          </w:p>
        </w:tc>
      </w:tr>
      <w:tr w:rsidR="006958AC" w14:paraId="4AB5BA8D" w14:textId="77777777" w:rsidTr="006958AC">
        <w:tc>
          <w:tcPr>
            <w:tcW w:w="3485" w:type="dxa"/>
          </w:tcPr>
          <w:p w14:paraId="165F2FC1" w14:textId="77777777" w:rsidR="006958AC" w:rsidRDefault="006958AC" w:rsidP="00565D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ENTRADA</w:t>
            </w:r>
          </w:p>
        </w:tc>
        <w:tc>
          <w:tcPr>
            <w:tcW w:w="3485" w:type="dxa"/>
          </w:tcPr>
          <w:p w14:paraId="5CB7C5B2" w14:textId="77777777" w:rsidR="006958AC" w:rsidRDefault="006958AC" w:rsidP="00565D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PROCESSO</w:t>
            </w:r>
          </w:p>
        </w:tc>
        <w:tc>
          <w:tcPr>
            <w:tcW w:w="3486" w:type="dxa"/>
          </w:tcPr>
          <w:p w14:paraId="11281B8D" w14:textId="77777777" w:rsidR="006958AC" w:rsidRDefault="006958AC" w:rsidP="00565D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SAÍDA</w:t>
            </w:r>
          </w:p>
        </w:tc>
      </w:tr>
      <w:tr w:rsidR="006958AC" w14:paraId="30FC9061" w14:textId="77777777" w:rsidTr="006958AC">
        <w:tc>
          <w:tcPr>
            <w:tcW w:w="3485" w:type="dxa"/>
          </w:tcPr>
          <w:p w14:paraId="38C29441" w14:textId="77777777" w:rsidR="006958AC" w:rsidRDefault="006958AC" w:rsidP="006958A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85" w:type="dxa"/>
          </w:tcPr>
          <w:p w14:paraId="1BBE6412" w14:textId="77777777" w:rsidR="006958AC" w:rsidRDefault="006958AC" w:rsidP="00565D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86" w:type="dxa"/>
          </w:tcPr>
          <w:p w14:paraId="7211D3F0" w14:textId="77777777" w:rsidR="006958AC" w:rsidRDefault="006958AC" w:rsidP="00565D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43BAC2F" w14:textId="77777777" w:rsidR="009159AC" w:rsidRDefault="009159AC" w:rsidP="00565D2D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6958AC" w14:paraId="7A87DDA2" w14:textId="77777777" w:rsidTr="00DE631F">
        <w:tc>
          <w:tcPr>
            <w:tcW w:w="10456" w:type="dxa"/>
            <w:gridSpan w:val="3"/>
          </w:tcPr>
          <w:p w14:paraId="604963D5" w14:textId="77777777" w:rsidR="006958AC" w:rsidRPr="006958AC" w:rsidRDefault="006958AC" w:rsidP="00DE631F">
            <w:pPr>
              <w:rPr>
                <w:rFonts w:ascii="Arial" w:hAnsi="Arial" w:cs="Arial"/>
                <w:sz w:val="24"/>
                <w:szCs w:val="24"/>
              </w:rPr>
            </w:pPr>
            <w:r w:rsidRPr="006958AC">
              <w:rPr>
                <w:rFonts w:ascii="Arial" w:hAnsi="Arial" w:cs="Arial"/>
                <w:sz w:val="24"/>
                <w:szCs w:val="24"/>
              </w:rPr>
              <w:t>RF</w:t>
            </w:r>
            <w:r>
              <w:rPr>
                <w:rFonts w:ascii="Arial" w:hAnsi="Arial" w:cs="Arial"/>
                <w:sz w:val="24"/>
                <w:szCs w:val="24"/>
              </w:rPr>
              <w:t>002</w:t>
            </w:r>
            <w:r w:rsidRPr="006958AC">
              <w:rPr>
                <w:rFonts w:ascii="Arial" w:hAnsi="Arial" w:cs="Arial"/>
                <w:sz w:val="24"/>
                <w:szCs w:val="24"/>
              </w:rPr>
              <w:t xml:space="preserve"> – </w:t>
            </w:r>
          </w:p>
        </w:tc>
      </w:tr>
      <w:tr w:rsidR="006958AC" w14:paraId="3516B6FD" w14:textId="77777777" w:rsidTr="00DE631F">
        <w:tc>
          <w:tcPr>
            <w:tcW w:w="3485" w:type="dxa"/>
          </w:tcPr>
          <w:p w14:paraId="494E8856" w14:textId="77777777" w:rsidR="006958AC" w:rsidRDefault="006958AC" w:rsidP="00DE631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ENTRADA</w:t>
            </w:r>
          </w:p>
        </w:tc>
        <w:tc>
          <w:tcPr>
            <w:tcW w:w="3485" w:type="dxa"/>
          </w:tcPr>
          <w:p w14:paraId="64D12814" w14:textId="77777777" w:rsidR="006958AC" w:rsidRDefault="006958AC" w:rsidP="00DE631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PROCESSO</w:t>
            </w:r>
          </w:p>
        </w:tc>
        <w:tc>
          <w:tcPr>
            <w:tcW w:w="3486" w:type="dxa"/>
          </w:tcPr>
          <w:p w14:paraId="46FB6321" w14:textId="77777777" w:rsidR="006958AC" w:rsidRDefault="006958AC" w:rsidP="00DE631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SAÍDA</w:t>
            </w:r>
          </w:p>
        </w:tc>
      </w:tr>
      <w:tr w:rsidR="006958AC" w14:paraId="2D87BD7A" w14:textId="77777777" w:rsidTr="00DE631F">
        <w:tc>
          <w:tcPr>
            <w:tcW w:w="3485" w:type="dxa"/>
          </w:tcPr>
          <w:p w14:paraId="4376E51F" w14:textId="77777777" w:rsidR="006958AC" w:rsidRDefault="006958AC" w:rsidP="00DE63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85" w:type="dxa"/>
          </w:tcPr>
          <w:p w14:paraId="4340AE9A" w14:textId="77777777" w:rsidR="006958AC" w:rsidRDefault="006958AC" w:rsidP="00DE631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86" w:type="dxa"/>
          </w:tcPr>
          <w:p w14:paraId="237729B5" w14:textId="77777777" w:rsidR="006958AC" w:rsidRDefault="006958AC" w:rsidP="00DE631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B7CB80D" w14:textId="77777777" w:rsidR="006958AC" w:rsidRDefault="006958AC" w:rsidP="00565D2D">
      <w:pPr>
        <w:jc w:val="both"/>
        <w:rPr>
          <w:rFonts w:ascii="Arial" w:hAnsi="Arial" w:cs="Arial"/>
          <w:sz w:val="24"/>
          <w:szCs w:val="24"/>
        </w:rPr>
      </w:pPr>
    </w:p>
    <w:p w14:paraId="0AADB68C" w14:textId="77777777" w:rsidR="009159AC" w:rsidRDefault="009159AC" w:rsidP="009159AC">
      <w:pPr>
        <w:pStyle w:val="Ttulo1"/>
        <w:numPr>
          <w:ilvl w:val="1"/>
          <w:numId w:val="6"/>
        </w:numPr>
        <w:rPr>
          <w:b/>
        </w:rPr>
      </w:pPr>
      <w:r>
        <w:rPr>
          <w:b/>
        </w:rPr>
        <w:t>REGRA DE NEGÓCIO (Define como um requisito funcional se realizará)</w:t>
      </w:r>
    </w:p>
    <w:p w14:paraId="4540DAF2" w14:textId="77777777" w:rsidR="009159AC" w:rsidRDefault="009159AC" w:rsidP="00565D2D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10770" w:type="dxa"/>
        <w:tblBorders>
          <w:top w:val="single" w:sz="6" w:space="0" w:color="CBCBCB"/>
          <w:left w:val="single" w:sz="6" w:space="0" w:color="CBCBCB"/>
          <w:bottom w:val="single" w:sz="6" w:space="0" w:color="CBCBCB"/>
          <w:right w:val="single" w:sz="6" w:space="0" w:color="CBCBC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2695"/>
        <w:gridCol w:w="1962"/>
        <w:gridCol w:w="3847"/>
      </w:tblGrid>
      <w:tr w:rsidR="009159AC" w:rsidRPr="00ED39D4" w14:paraId="461780D2" w14:textId="77777777" w:rsidTr="009159AC">
        <w:tc>
          <w:tcPr>
            <w:tcW w:w="1052" w:type="pct"/>
            <w:tcBorders>
              <w:top w:val="nil"/>
              <w:left w:val="single" w:sz="2" w:space="0" w:color="CBCBCB"/>
              <w:bottom w:val="single" w:sz="6" w:space="0" w:color="CBCBCB"/>
              <w:right w:val="nil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1C57B2" w14:textId="77777777" w:rsidR="009159AC" w:rsidRPr="00ED39D4" w:rsidRDefault="009159AC" w:rsidP="00273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D39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Identificador</w:t>
            </w:r>
          </w:p>
        </w:tc>
        <w:tc>
          <w:tcPr>
            <w:tcW w:w="3948" w:type="pct"/>
            <w:gridSpan w:val="3"/>
            <w:tcBorders>
              <w:top w:val="nil"/>
              <w:left w:val="single" w:sz="6" w:space="0" w:color="CBCBCB"/>
              <w:bottom w:val="single" w:sz="6" w:space="0" w:color="CBCBCB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5D2314" w14:textId="5C385204" w:rsidR="009159AC" w:rsidRPr="00ED39D4" w:rsidRDefault="006958AC" w:rsidP="00273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</w:t>
            </w:r>
            <w:r w:rsidR="00E412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00</w:t>
            </w:r>
            <w:r w:rsidR="00212A8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</w:tr>
      <w:tr w:rsidR="009159AC" w:rsidRPr="00ED39D4" w14:paraId="06A93AC4" w14:textId="77777777" w:rsidTr="00212A82">
        <w:tc>
          <w:tcPr>
            <w:tcW w:w="1052" w:type="pct"/>
            <w:tcBorders>
              <w:top w:val="nil"/>
              <w:left w:val="single" w:sz="2" w:space="0" w:color="CBCBCB"/>
              <w:bottom w:val="single" w:sz="6" w:space="0" w:color="CBCBCB"/>
              <w:right w:val="nil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B5C7DE" w14:textId="77777777" w:rsidR="009159AC" w:rsidRPr="00ED39D4" w:rsidRDefault="009159AC" w:rsidP="00273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D39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3948" w:type="pct"/>
            <w:gridSpan w:val="3"/>
            <w:tcBorders>
              <w:top w:val="nil"/>
              <w:left w:val="single" w:sz="6" w:space="0" w:color="CBCBCB"/>
              <w:bottom w:val="single" w:sz="6" w:space="0" w:color="CBCBCB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EC13F60" w14:textId="60C5ADB4" w:rsidR="009159AC" w:rsidRPr="00ED39D4" w:rsidRDefault="00303299" w:rsidP="00273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VALIDAÇÃO DO CADASTRO DE CLIENTE</w:t>
            </w:r>
          </w:p>
        </w:tc>
      </w:tr>
      <w:tr w:rsidR="009159AC" w:rsidRPr="00ED39D4" w14:paraId="58CF0EA6" w14:textId="77777777" w:rsidTr="00212A82">
        <w:tc>
          <w:tcPr>
            <w:tcW w:w="1052" w:type="pct"/>
            <w:tcBorders>
              <w:top w:val="nil"/>
              <w:left w:val="single" w:sz="2" w:space="0" w:color="CBCBCB"/>
              <w:bottom w:val="single" w:sz="6" w:space="0" w:color="CBCBCB"/>
              <w:right w:val="nil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403278" w14:textId="77777777" w:rsidR="009159AC" w:rsidRPr="00ED39D4" w:rsidRDefault="009159AC" w:rsidP="00273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D39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Data de criação</w:t>
            </w:r>
          </w:p>
        </w:tc>
        <w:tc>
          <w:tcPr>
            <w:tcW w:w="1251" w:type="pct"/>
            <w:tcBorders>
              <w:top w:val="nil"/>
              <w:left w:val="single" w:sz="6" w:space="0" w:color="CBCBCB"/>
              <w:bottom w:val="single" w:sz="6" w:space="0" w:color="CBCBCB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ADCE117" w14:textId="3D652B6F" w:rsidR="009159AC" w:rsidRPr="00ED39D4" w:rsidRDefault="00E51421" w:rsidP="00273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25/08</w:t>
            </w:r>
          </w:p>
        </w:tc>
        <w:tc>
          <w:tcPr>
            <w:tcW w:w="911" w:type="pct"/>
            <w:tcBorders>
              <w:top w:val="nil"/>
              <w:left w:val="single" w:sz="6" w:space="0" w:color="CBCBCB"/>
              <w:bottom w:val="single" w:sz="6" w:space="0" w:color="CBCBCB"/>
              <w:right w:val="nil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B3EB5F" w14:textId="77777777" w:rsidR="009159AC" w:rsidRPr="00ED39D4" w:rsidRDefault="009159AC" w:rsidP="00273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D39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87" w:type="pct"/>
            <w:tcBorders>
              <w:top w:val="nil"/>
              <w:left w:val="single" w:sz="6" w:space="0" w:color="CBCBCB"/>
              <w:bottom w:val="single" w:sz="6" w:space="0" w:color="CBCBCB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F59884E" w14:textId="2C2AD97A" w:rsidR="009159AC" w:rsidRPr="00ED39D4" w:rsidRDefault="00E51421" w:rsidP="00273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MÁRCIA</w:t>
            </w:r>
          </w:p>
        </w:tc>
      </w:tr>
      <w:tr w:rsidR="009159AC" w:rsidRPr="00ED39D4" w14:paraId="14CD5C7C" w14:textId="77777777" w:rsidTr="00212A82">
        <w:tc>
          <w:tcPr>
            <w:tcW w:w="1052" w:type="pct"/>
            <w:tcBorders>
              <w:top w:val="nil"/>
              <w:left w:val="single" w:sz="2" w:space="0" w:color="CBCBCB"/>
              <w:bottom w:val="single" w:sz="6" w:space="0" w:color="CBCBCB"/>
              <w:right w:val="nil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71C8F4" w14:textId="77777777" w:rsidR="009159AC" w:rsidRPr="00ED39D4" w:rsidRDefault="009159AC" w:rsidP="00273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D39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Data da última alteração</w:t>
            </w:r>
          </w:p>
        </w:tc>
        <w:tc>
          <w:tcPr>
            <w:tcW w:w="1251" w:type="pct"/>
            <w:tcBorders>
              <w:top w:val="nil"/>
              <w:left w:val="single" w:sz="6" w:space="0" w:color="CBCBCB"/>
              <w:bottom w:val="single" w:sz="6" w:space="0" w:color="CBCBCB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36F988" w14:textId="259ACBAF" w:rsidR="009159AC" w:rsidRPr="00ED39D4" w:rsidRDefault="00E51421" w:rsidP="00273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27/08</w:t>
            </w:r>
          </w:p>
        </w:tc>
        <w:tc>
          <w:tcPr>
            <w:tcW w:w="911" w:type="pct"/>
            <w:tcBorders>
              <w:top w:val="nil"/>
              <w:left w:val="single" w:sz="6" w:space="0" w:color="CBCBCB"/>
              <w:bottom w:val="single" w:sz="6" w:space="0" w:color="CBCBCB"/>
              <w:right w:val="nil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0F956C" w14:textId="77777777" w:rsidR="009159AC" w:rsidRPr="00ED39D4" w:rsidRDefault="009159AC" w:rsidP="00273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D39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87" w:type="pct"/>
            <w:tcBorders>
              <w:top w:val="nil"/>
              <w:left w:val="single" w:sz="6" w:space="0" w:color="CBCBCB"/>
              <w:bottom w:val="single" w:sz="6" w:space="0" w:color="CBCBCB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E420DB" w14:textId="0D54E7AE" w:rsidR="009159AC" w:rsidRPr="00ED39D4" w:rsidRDefault="00E51421" w:rsidP="00273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GUSTAVO</w:t>
            </w:r>
          </w:p>
        </w:tc>
      </w:tr>
      <w:tr w:rsidR="009159AC" w:rsidRPr="00ED39D4" w14:paraId="0331412F" w14:textId="77777777" w:rsidTr="00212A82">
        <w:tc>
          <w:tcPr>
            <w:tcW w:w="1052" w:type="pct"/>
            <w:tcBorders>
              <w:top w:val="nil"/>
              <w:left w:val="single" w:sz="2" w:space="0" w:color="CBCBCB"/>
              <w:bottom w:val="single" w:sz="6" w:space="0" w:color="CBCBCB"/>
              <w:right w:val="nil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61BC3E" w14:textId="77777777" w:rsidR="009159AC" w:rsidRPr="00ED39D4" w:rsidRDefault="009159AC" w:rsidP="00273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D39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1251" w:type="pct"/>
            <w:tcBorders>
              <w:top w:val="nil"/>
              <w:left w:val="single" w:sz="6" w:space="0" w:color="CBCBCB"/>
              <w:bottom w:val="single" w:sz="6" w:space="0" w:color="CBCBCB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7F5D08" w14:textId="77777777" w:rsidR="009159AC" w:rsidRPr="00ED39D4" w:rsidRDefault="009159AC" w:rsidP="00273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911" w:type="pct"/>
            <w:tcBorders>
              <w:top w:val="nil"/>
              <w:left w:val="single" w:sz="6" w:space="0" w:color="CBCBCB"/>
              <w:bottom w:val="single" w:sz="6" w:space="0" w:color="CBCBCB"/>
              <w:right w:val="nil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20D2D2" w14:textId="77777777" w:rsidR="009159AC" w:rsidRPr="00ED39D4" w:rsidRDefault="009159AC" w:rsidP="00273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D39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Dependências</w:t>
            </w:r>
          </w:p>
        </w:tc>
        <w:tc>
          <w:tcPr>
            <w:tcW w:w="1787" w:type="pct"/>
            <w:tcBorders>
              <w:top w:val="nil"/>
              <w:left w:val="single" w:sz="6" w:space="0" w:color="CBCBCB"/>
              <w:bottom w:val="single" w:sz="6" w:space="0" w:color="CBCBCB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C44B71A" w14:textId="311C6EA0" w:rsidR="009159AC" w:rsidRPr="00ED39D4" w:rsidRDefault="00E4127D" w:rsidP="00273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RF-</w:t>
            </w:r>
            <w:r w:rsidR="003032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001</w:t>
            </w:r>
          </w:p>
        </w:tc>
      </w:tr>
      <w:tr w:rsidR="009159AC" w:rsidRPr="00ED39D4" w14:paraId="014450B0" w14:textId="77777777" w:rsidTr="00212A82">
        <w:tc>
          <w:tcPr>
            <w:tcW w:w="1052" w:type="pct"/>
            <w:tcBorders>
              <w:top w:val="nil"/>
              <w:left w:val="single" w:sz="2" w:space="0" w:color="CBCBCB"/>
              <w:bottom w:val="single" w:sz="2" w:space="0" w:color="CBCBCB"/>
              <w:right w:val="nil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9E484C" w14:textId="77777777" w:rsidR="009159AC" w:rsidRPr="00ED39D4" w:rsidRDefault="009159AC" w:rsidP="00273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D39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3948" w:type="pct"/>
            <w:gridSpan w:val="3"/>
            <w:tcBorders>
              <w:top w:val="nil"/>
              <w:left w:val="single" w:sz="6" w:space="0" w:color="CBCBCB"/>
              <w:bottom w:val="single" w:sz="2" w:space="0" w:color="CBCBCB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8BE771" w14:textId="77777777" w:rsidR="009159AC" w:rsidRDefault="00E51421" w:rsidP="00273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Os campos todos os campos não podem estar vazios, com exceção do campo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email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 O sistema deverá emitir a mensagem de erro caso isso ocorra</w:t>
            </w:r>
          </w:p>
          <w:p w14:paraId="20E73CBD" w14:textId="77777777" w:rsidR="00E51421" w:rsidRDefault="00E51421" w:rsidP="00273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O CPF deve ser válido. Em caso negativo emitir a mensagem de erro de CPF inválido mantendo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cursos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no Campo do CPF até que esteja válido</w:t>
            </w:r>
          </w:p>
          <w:p w14:paraId="3A484322" w14:textId="4ACD5AE7" w:rsidR="00E51421" w:rsidRPr="00ED39D4" w:rsidRDefault="00E51421" w:rsidP="00273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poderá existir CPF duplicado</w:t>
            </w:r>
          </w:p>
        </w:tc>
      </w:tr>
    </w:tbl>
    <w:p w14:paraId="34D8218B" w14:textId="77777777" w:rsidR="009159AC" w:rsidRDefault="009159AC" w:rsidP="00565D2D">
      <w:pPr>
        <w:jc w:val="both"/>
        <w:rPr>
          <w:rFonts w:ascii="Arial" w:hAnsi="Arial" w:cs="Arial"/>
          <w:sz w:val="24"/>
          <w:szCs w:val="24"/>
        </w:rPr>
      </w:pPr>
    </w:p>
    <w:p w14:paraId="628B8E6A" w14:textId="77777777" w:rsidR="00565D2D" w:rsidRDefault="00565D2D" w:rsidP="009159AC">
      <w:pPr>
        <w:pStyle w:val="Ttulo1"/>
        <w:numPr>
          <w:ilvl w:val="0"/>
          <w:numId w:val="5"/>
        </w:numPr>
        <w:rPr>
          <w:b/>
        </w:rPr>
      </w:pPr>
      <w:r>
        <w:rPr>
          <w:b/>
        </w:rPr>
        <w:t>REQUISITOS NÃO FUNCIONAIS</w:t>
      </w:r>
    </w:p>
    <w:p w14:paraId="1EE35156" w14:textId="77777777" w:rsidR="00565D2D" w:rsidRPr="002274E3" w:rsidRDefault="00565D2D" w:rsidP="00565D2D">
      <w:pPr>
        <w:rPr>
          <w:rFonts w:ascii="Arial" w:hAnsi="Arial" w:cs="Arial"/>
          <w:sz w:val="24"/>
          <w:szCs w:val="24"/>
        </w:rPr>
      </w:pPr>
      <w:r w:rsidRPr="002274E3">
        <w:rPr>
          <w:rFonts w:ascii="Arial" w:hAnsi="Arial" w:cs="Arial"/>
          <w:sz w:val="24"/>
          <w:szCs w:val="24"/>
        </w:rPr>
        <w:t>RNF1 - Desempenho:</w:t>
      </w:r>
    </w:p>
    <w:p w14:paraId="11B423B7" w14:textId="77777777" w:rsidR="00565D2D" w:rsidRPr="002274E3" w:rsidRDefault="00565D2D" w:rsidP="00565D2D">
      <w:pPr>
        <w:rPr>
          <w:rFonts w:ascii="Arial" w:hAnsi="Arial" w:cs="Arial"/>
          <w:sz w:val="24"/>
          <w:szCs w:val="24"/>
        </w:rPr>
      </w:pPr>
      <w:r w:rsidRPr="002274E3">
        <w:rPr>
          <w:rFonts w:ascii="Arial" w:hAnsi="Arial" w:cs="Arial"/>
          <w:sz w:val="24"/>
          <w:szCs w:val="24"/>
        </w:rPr>
        <w:t>RNF2 - Disponibilidade:</w:t>
      </w:r>
    </w:p>
    <w:p w14:paraId="46CAE44B" w14:textId="77777777" w:rsidR="00565D2D" w:rsidRPr="002274E3" w:rsidRDefault="00565D2D" w:rsidP="00565D2D">
      <w:pPr>
        <w:rPr>
          <w:rFonts w:ascii="Arial" w:hAnsi="Arial" w:cs="Arial"/>
          <w:sz w:val="24"/>
          <w:szCs w:val="24"/>
        </w:rPr>
      </w:pPr>
      <w:r w:rsidRPr="002274E3">
        <w:rPr>
          <w:rFonts w:ascii="Arial" w:hAnsi="Arial" w:cs="Arial"/>
          <w:sz w:val="24"/>
          <w:szCs w:val="24"/>
        </w:rPr>
        <w:t>RNF3 – Segurança:</w:t>
      </w:r>
    </w:p>
    <w:p w14:paraId="70A4EFA7" w14:textId="0A68BEFC" w:rsidR="00565D2D" w:rsidRPr="002274E3" w:rsidRDefault="00565D2D" w:rsidP="00565D2D">
      <w:pPr>
        <w:rPr>
          <w:rFonts w:ascii="Arial" w:hAnsi="Arial" w:cs="Arial"/>
          <w:sz w:val="24"/>
          <w:szCs w:val="24"/>
        </w:rPr>
      </w:pPr>
      <w:r w:rsidRPr="1549715B">
        <w:rPr>
          <w:rFonts w:ascii="Arial" w:hAnsi="Arial" w:cs="Arial"/>
          <w:sz w:val="24"/>
          <w:szCs w:val="24"/>
        </w:rPr>
        <w:t xml:space="preserve">RNF4 </w:t>
      </w:r>
      <w:r w:rsidR="28917915" w:rsidRPr="1549715B">
        <w:rPr>
          <w:rFonts w:ascii="Arial" w:hAnsi="Arial" w:cs="Arial"/>
          <w:sz w:val="24"/>
          <w:szCs w:val="24"/>
        </w:rPr>
        <w:t>- Interoperabilidade</w:t>
      </w:r>
      <w:r w:rsidRPr="1549715B">
        <w:rPr>
          <w:rFonts w:ascii="Arial" w:hAnsi="Arial" w:cs="Arial"/>
          <w:sz w:val="24"/>
          <w:szCs w:val="24"/>
        </w:rPr>
        <w:t>:</w:t>
      </w:r>
    </w:p>
    <w:p w14:paraId="028AD4C7" w14:textId="77777777" w:rsidR="00565D2D" w:rsidRPr="002274E3" w:rsidRDefault="00565D2D" w:rsidP="00565D2D">
      <w:pPr>
        <w:rPr>
          <w:rFonts w:ascii="Arial" w:hAnsi="Arial" w:cs="Arial"/>
          <w:sz w:val="24"/>
          <w:szCs w:val="24"/>
        </w:rPr>
      </w:pPr>
      <w:r w:rsidRPr="002274E3">
        <w:rPr>
          <w:rFonts w:ascii="Arial" w:hAnsi="Arial" w:cs="Arial"/>
          <w:sz w:val="24"/>
          <w:szCs w:val="24"/>
        </w:rPr>
        <w:t>RNF5 – Us</w:t>
      </w:r>
      <w:r>
        <w:rPr>
          <w:rFonts w:ascii="Arial" w:hAnsi="Arial" w:cs="Arial"/>
          <w:sz w:val="24"/>
          <w:szCs w:val="24"/>
        </w:rPr>
        <w:t>abilidade:</w:t>
      </w:r>
    </w:p>
    <w:p w14:paraId="23119A8E" w14:textId="77777777" w:rsidR="00565D2D" w:rsidRPr="002274E3" w:rsidRDefault="00565D2D" w:rsidP="00565D2D">
      <w:pPr>
        <w:rPr>
          <w:rFonts w:ascii="Arial" w:hAnsi="Arial" w:cs="Arial"/>
          <w:sz w:val="24"/>
          <w:szCs w:val="24"/>
        </w:rPr>
      </w:pPr>
      <w:r w:rsidRPr="002274E3">
        <w:rPr>
          <w:rFonts w:ascii="Arial" w:hAnsi="Arial" w:cs="Arial"/>
          <w:sz w:val="24"/>
          <w:szCs w:val="24"/>
        </w:rPr>
        <w:t>RNF6 – Compatibilidade:</w:t>
      </w:r>
      <w:r>
        <w:rPr>
          <w:rFonts w:ascii="Arial" w:hAnsi="Arial" w:cs="Arial"/>
          <w:sz w:val="24"/>
          <w:szCs w:val="24"/>
        </w:rPr>
        <w:t xml:space="preserve"> </w:t>
      </w:r>
    </w:p>
    <w:p w14:paraId="7562FF45" w14:textId="77777777" w:rsidR="00565D2D" w:rsidRDefault="00565D2D" w:rsidP="00565D2D">
      <w:pPr>
        <w:rPr>
          <w:rFonts w:ascii="Arial" w:hAnsi="Arial" w:cs="Arial"/>
          <w:sz w:val="24"/>
          <w:szCs w:val="24"/>
        </w:rPr>
      </w:pPr>
      <w:r w:rsidRPr="002274E3">
        <w:rPr>
          <w:rFonts w:ascii="Arial" w:hAnsi="Arial" w:cs="Arial"/>
          <w:sz w:val="24"/>
          <w:szCs w:val="24"/>
        </w:rPr>
        <w:t xml:space="preserve">RNF7 – </w:t>
      </w:r>
      <w:r>
        <w:rPr>
          <w:rFonts w:ascii="Arial" w:hAnsi="Arial" w:cs="Arial"/>
          <w:sz w:val="24"/>
          <w:szCs w:val="24"/>
        </w:rPr>
        <w:t>Acessibilidade</w:t>
      </w:r>
      <w:r w:rsidRPr="002274E3">
        <w:rPr>
          <w:rFonts w:ascii="Arial" w:hAnsi="Arial" w:cs="Arial"/>
          <w:sz w:val="24"/>
          <w:szCs w:val="24"/>
        </w:rPr>
        <w:t>:</w:t>
      </w:r>
      <w:r w:rsidR="00E5439D">
        <w:rPr>
          <w:rFonts w:ascii="Arial" w:hAnsi="Arial" w:cs="Arial"/>
          <w:sz w:val="24"/>
          <w:szCs w:val="24"/>
        </w:rPr>
        <w:t xml:space="preserve"> </w:t>
      </w:r>
    </w:p>
    <w:p w14:paraId="71E7E80F" w14:textId="77777777" w:rsidR="00565D2D" w:rsidRDefault="00565D2D" w:rsidP="00565D2D">
      <w:pPr>
        <w:rPr>
          <w:rFonts w:ascii="Arial" w:hAnsi="Arial" w:cs="Arial"/>
          <w:sz w:val="24"/>
          <w:szCs w:val="24"/>
        </w:rPr>
      </w:pPr>
    </w:p>
    <w:p w14:paraId="68BE7A2A" w14:textId="77777777" w:rsidR="00212A82" w:rsidRDefault="00212A82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rPr>
          <w:b/>
        </w:rPr>
        <w:br w:type="page"/>
      </w:r>
    </w:p>
    <w:p w14:paraId="6E617AB1" w14:textId="77777777" w:rsidR="00565D2D" w:rsidRDefault="00565D2D" w:rsidP="00F11C7D">
      <w:pPr>
        <w:pStyle w:val="Ttulo1"/>
        <w:numPr>
          <w:ilvl w:val="0"/>
          <w:numId w:val="5"/>
        </w:numPr>
        <w:rPr>
          <w:b/>
        </w:rPr>
      </w:pPr>
      <w:r>
        <w:rPr>
          <w:b/>
        </w:rPr>
        <w:lastRenderedPageBreak/>
        <w:t>Diagrama e Descrição do Caso de Uso</w:t>
      </w:r>
    </w:p>
    <w:p w14:paraId="2CACC58C" w14:textId="432527E2" w:rsidR="00565D2D" w:rsidRDefault="00F11C7D" w:rsidP="00565D2D">
      <w:pPr>
        <w:jc w:val="both"/>
        <w:rPr>
          <w:lang w:val="en-US"/>
        </w:rPr>
      </w:pPr>
      <w:r>
        <w:rPr>
          <w:lang w:val="en-US"/>
        </w:rPr>
        <w:t xml:space="preserve">3.1 </w:t>
      </w:r>
      <w:proofErr w:type="spellStart"/>
      <w:r w:rsidR="00565D2D">
        <w:rPr>
          <w:lang w:val="en-US"/>
        </w:rPr>
        <w:t>Diagrama</w:t>
      </w:r>
      <w:proofErr w:type="spellEnd"/>
    </w:p>
    <w:p w14:paraId="0377EC63" w14:textId="77777777" w:rsidR="00E51421" w:rsidRDefault="00E51421" w:rsidP="00565D2D">
      <w:pPr>
        <w:jc w:val="both"/>
        <w:rPr>
          <w:lang w:val="en-US"/>
        </w:rPr>
      </w:pPr>
    </w:p>
    <w:p w14:paraId="5D7996A5" w14:textId="77777777" w:rsidR="00565D2D" w:rsidRDefault="00565D2D" w:rsidP="00F11C7D">
      <w:pPr>
        <w:pStyle w:val="Ttulo1"/>
        <w:numPr>
          <w:ilvl w:val="0"/>
          <w:numId w:val="5"/>
        </w:numPr>
        <w:rPr>
          <w:b/>
        </w:rPr>
      </w:pPr>
      <w:r>
        <w:rPr>
          <w:b/>
        </w:rPr>
        <w:t>Diagrama de Classe</w:t>
      </w:r>
    </w:p>
    <w:p w14:paraId="1C9524BD" w14:textId="77777777" w:rsidR="00565D2D" w:rsidRPr="00565D2D" w:rsidRDefault="00565D2D" w:rsidP="00565D2D">
      <w:pPr>
        <w:jc w:val="both"/>
        <w:rPr>
          <w:lang w:val="en-US"/>
        </w:rPr>
      </w:pPr>
    </w:p>
    <w:p w14:paraId="2C4A1220" w14:textId="333071D4" w:rsidR="00676A37" w:rsidRDefault="00676A37" w:rsidP="00F11C7D">
      <w:pPr>
        <w:pStyle w:val="Ttulo1"/>
        <w:numPr>
          <w:ilvl w:val="0"/>
          <w:numId w:val="5"/>
        </w:numPr>
        <w:rPr>
          <w:b/>
        </w:rPr>
      </w:pPr>
      <w:r>
        <w:rPr>
          <w:b/>
        </w:rPr>
        <w:t>Entidades, Atributos e Diagrama de Entidade e Relacionamento (DER)</w:t>
      </w:r>
    </w:p>
    <w:p w14:paraId="1D518D7A" w14:textId="2ED7A645" w:rsidR="008B2DC6" w:rsidRDefault="008B2DC6" w:rsidP="008B2DC6">
      <w:pPr>
        <w:ind w:left="360"/>
      </w:pPr>
      <w:r>
        <w:t xml:space="preserve">5.1 – </w:t>
      </w:r>
      <w:r w:rsidR="004205DD">
        <w:t xml:space="preserve">Descrição </w:t>
      </w:r>
      <w:r>
        <w:t>Entidades e seus Atributos</w:t>
      </w:r>
    </w:p>
    <w:tbl>
      <w:tblPr>
        <w:tblW w:w="101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2"/>
        <w:gridCol w:w="1691"/>
        <w:gridCol w:w="1272"/>
        <w:gridCol w:w="1217"/>
        <w:gridCol w:w="4304"/>
      </w:tblGrid>
      <w:tr w:rsidR="00676A37" w:rsidRPr="00D931B4" w14:paraId="2AC8DD1D" w14:textId="77777777" w:rsidTr="00A4703A">
        <w:trPr>
          <w:trHeight w:val="700"/>
        </w:trPr>
        <w:tc>
          <w:tcPr>
            <w:tcW w:w="10196" w:type="dxa"/>
            <w:gridSpan w:val="5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8EAADB" w:themeFill="accent5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4EEC37" w14:textId="7BA3EFE7" w:rsidR="00676A37" w:rsidRPr="00F129AF" w:rsidRDefault="00676A37" w:rsidP="00A4703A">
            <w:pPr>
              <w:rPr>
                <w:b/>
                <w:bCs/>
                <w:lang w:val="en-US"/>
              </w:rPr>
            </w:pPr>
            <w:r w:rsidRPr="00D931B4">
              <w:rPr>
                <w:b/>
                <w:bCs/>
                <w:lang w:val="en-US"/>
              </w:rPr>
              <w:t xml:space="preserve">ENTIDADE: </w:t>
            </w:r>
          </w:p>
        </w:tc>
      </w:tr>
      <w:tr w:rsidR="00676A37" w:rsidRPr="00D931B4" w14:paraId="56B04E38" w14:textId="77777777" w:rsidTr="00A4703A">
        <w:trPr>
          <w:trHeight w:val="152"/>
        </w:trPr>
        <w:tc>
          <w:tcPr>
            <w:tcW w:w="17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8EAADB" w:themeFill="accent5" w:themeFillTint="9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D760FF" w14:textId="77777777" w:rsidR="00676A37" w:rsidRPr="00D931B4" w:rsidRDefault="00676A37" w:rsidP="00A4703A">
            <w:pPr>
              <w:jc w:val="center"/>
            </w:pPr>
            <w:r w:rsidRPr="00D931B4">
              <w:rPr>
                <w:b/>
                <w:bCs/>
                <w:lang w:val="en-US"/>
              </w:rPr>
              <w:t>ATRIBUTO</w:t>
            </w:r>
          </w:p>
        </w:tc>
        <w:tc>
          <w:tcPr>
            <w:tcW w:w="169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B11112" w14:textId="77777777" w:rsidR="00676A37" w:rsidRPr="00D931B4" w:rsidRDefault="00676A37" w:rsidP="00A4703A">
            <w:pPr>
              <w:jc w:val="center"/>
              <w:rPr>
                <w:b/>
              </w:rPr>
            </w:pPr>
            <w:r w:rsidRPr="00D931B4">
              <w:rPr>
                <w:b/>
                <w:lang w:val="en-US"/>
              </w:rPr>
              <w:t>CLASSE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E8B1E4" w14:textId="77777777" w:rsidR="00676A37" w:rsidRPr="00D931B4" w:rsidRDefault="00676A37" w:rsidP="00A4703A">
            <w:pPr>
              <w:jc w:val="center"/>
              <w:rPr>
                <w:b/>
              </w:rPr>
            </w:pPr>
            <w:r w:rsidRPr="00D931B4">
              <w:rPr>
                <w:b/>
                <w:lang w:val="en-US"/>
              </w:rPr>
              <w:t>DOMÍNIO</w:t>
            </w:r>
          </w:p>
        </w:tc>
        <w:tc>
          <w:tcPr>
            <w:tcW w:w="121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FD1CD8" w14:textId="77777777" w:rsidR="00676A37" w:rsidRPr="00D931B4" w:rsidRDefault="00676A37" w:rsidP="00A4703A">
            <w:pPr>
              <w:jc w:val="center"/>
              <w:rPr>
                <w:b/>
              </w:rPr>
            </w:pPr>
            <w:r w:rsidRPr="00D931B4">
              <w:rPr>
                <w:b/>
                <w:lang w:val="en-US"/>
              </w:rPr>
              <w:t>TAMANHO</w:t>
            </w:r>
          </w:p>
        </w:tc>
        <w:tc>
          <w:tcPr>
            <w:tcW w:w="430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4859F8" w14:textId="77777777" w:rsidR="00676A37" w:rsidRPr="00D931B4" w:rsidRDefault="00676A37" w:rsidP="00A4703A">
            <w:pPr>
              <w:jc w:val="center"/>
              <w:rPr>
                <w:b/>
              </w:rPr>
            </w:pPr>
            <w:r w:rsidRPr="00D931B4">
              <w:rPr>
                <w:b/>
                <w:lang w:val="en-US"/>
              </w:rPr>
              <w:t>DESCRIÇÃO</w:t>
            </w:r>
          </w:p>
        </w:tc>
      </w:tr>
      <w:tr w:rsidR="00676A37" w:rsidRPr="00D931B4" w14:paraId="52E1917F" w14:textId="77777777" w:rsidTr="00A4703A">
        <w:trPr>
          <w:trHeight w:val="485"/>
        </w:trPr>
        <w:tc>
          <w:tcPr>
            <w:tcW w:w="17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8EAADB" w:themeFill="accent5" w:themeFillTint="99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4B58CFD" w14:textId="1DDD9F11" w:rsidR="00676A37" w:rsidRPr="00D931B4" w:rsidRDefault="00676A37" w:rsidP="00A4703A"/>
        </w:tc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3EEAD2A" w14:textId="0435C545" w:rsidR="00676A37" w:rsidRPr="00D931B4" w:rsidRDefault="00676A37" w:rsidP="00A4703A"/>
        </w:tc>
        <w:tc>
          <w:tcPr>
            <w:tcW w:w="12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675E345" w14:textId="26C239F2" w:rsidR="00676A37" w:rsidRPr="00D931B4" w:rsidRDefault="00676A37" w:rsidP="00A4703A"/>
        </w:tc>
        <w:tc>
          <w:tcPr>
            <w:tcW w:w="12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39CC50E" w14:textId="7A5194B1" w:rsidR="00676A37" w:rsidRPr="00D931B4" w:rsidRDefault="00676A37" w:rsidP="00A4703A">
            <w:pPr>
              <w:jc w:val="center"/>
            </w:pPr>
          </w:p>
        </w:tc>
        <w:tc>
          <w:tcPr>
            <w:tcW w:w="4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0406EA5" w14:textId="5B377A09" w:rsidR="00676A37" w:rsidRPr="00D931B4" w:rsidRDefault="00676A37" w:rsidP="00A4703A"/>
        </w:tc>
      </w:tr>
      <w:tr w:rsidR="00676A37" w:rsidRPr="00D931B4" w14:paraId="6C569672" w14:textId="77777777" w:rsidTr="00A4703A">
        <w:trPr>
          <w:trHeight w:val="485"/>
        </w:trPr>
        <w:tc>
          <w:tcPr>
            <w:tcW w:w="17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8EAADB" w:themeFill="accent5" w:themeFillTint="99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297A202" w14:textId="0FFF514B" w:rsidR="00676A37" w:rsidRPr="00D931B4" w:rsidRDefault="00676A37" w:rsidP="00A4703A"/>
        </w:tc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E2EFDA4" w14:textId="223CC286" w:rsidR="00676A37" w:rsidRPr="00D931B4" w:rsidRDefault="00676A37" w:rsidP="00A4703A"/>
        </w:tc>
        <w:tc>
          <w:tcPr>
            <w:tcW w:w="12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BC57164" w14:textId="5F9996D8" w:rsidR="00676A37" w:rsidRPr="00D931B4" w:rsidRDefault="00676A37" w:rsidP="00A4703A"/>
        </w:tc>
        <w:tc>
          <w:tcPr>
            <w:tcW w:w="12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09BEA10" w14:textId="674BBCDF" w:rsidR="00676A37" w:rsidRPr="00D931B4" w:rsidRDefault="00676A37" w:rsidP="00A4703A">
            <w:pPr>
              <w:jc w:val="center"/>
            </w:pPr>
          </w:p>
        </w:tc>
        <w:tc>
          <w:tcPr>
            <w:tcW w:w="4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86F2E78" w14:textId="5A2C0F17" w:rsidR="00676A37" w:rsidRPr="00D931B4" w:rsidRDefault="00676A37" w:rsidP="00A4703A"/>
        </w:tc>
      </w:tr>
      <w:tr w:rsidR="00676A37" w:rsidRPr="00D931B4" w14:paraId="431276DA" w14:textId="77777777" w:rsidTr="00A4703A">
        <w:trPr>
          <w:trHeight w:val="485"/>
        </w:trPr>
        <w:tc>
          <w:tcPr>
            <w:tcW w:w="17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8EAADB" w:themeFill="accent5" w:themeFillTint="99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2F76D1D" w14:textId="6E8E3A2E" w:rsidR="00676A37" w:rsidRPr="00D931B4" w:rsidRDefault="00676A37" w:rsidP="00A4703A"/>
        </w:tc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921D1AA" w14:textId="6DFBC3AA" w:rsidR="00676A37" w:rsidRPr="00D931B4" w:rsidRDefault="00676A37" w:rsidP="00A4703A"/>
        </w:tc>
        <w:tc>
          <w:tcPr>
            <w:tcW w:w="12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17568B0" w14:textId="71B954EC" w:rsidR="00676A37" w:rsidRPr="00D931B4" w:rsidRDefault="00676A37" w:rsidP="00A4703A"/>
        </w:tc>
        <w:tc>
          <w:tcPr>
            <w:tcW w:w="12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03DDA37" w14:textId="44E0736F" w:rsidR="00676A37" w:rsidRPr="00D931B4" w:rsidRDefault="00676A37" w:rsidP="00A4703A">
            <w:pPr>
              <w:jc w:val="center"/>
            </w:pPr>
          </w:p>
        </w:tc>
        <w:tc>
          <w:tcPr>
            <w:tcW w:w="4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FE94540" w14:textId="0061D978" w:rsidR="00676A37" w:rsidRPr="00D931B4" w:rsidRDefault="00676A37" w:rsidP="00A4703A"/>
        </w:tc>
      </w:tr>
      <w:tr w:rsidR="00676A37" w:rsidRPr="00D931B4" w14:paraId="0E21B532" w14:textId="77777777" w:rsidTr="00A4703A">
        <w:trPr>
          <w:trHeight w:val="485"/>
        </w:trPr>
        <w:tc>
          <w:tcPr>
            <w:tcW w:w="17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8EAADB" w:themeFill="accent5" w:themeFillTint="99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666516D" w14:textId="48490494" w:rsidR="00676A37" w:rsidRDefault="00676A37" w:rsidP="00A4703A"/>
        </w:tc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E4EA056" w14:textId="616A5B9A" w:rsidR="00676A37" w:rsidRDefault="00676A37" w:rsidP="00A4703A"/>
        </w:tc>
        <w:tc>
          <w:tcPr>
            <w:tcW w:w="12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969BFA2" w14:textId="74A10C86" w:rsidR="00676A37" w:rsidRPr="00591D08" w:rsidRDefault="00676A37" w:rsidP="00A4703A"/>
        </w:tc>
        <w:tc>
          <w:tcPr>
            <w:tcW w:w="12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8E99320" w14:textId="7746DD34" w:rsidR="00676A37" w:rsidRDefault="00676A37" w:rsidP="00A4703A">
            <w:pPr>
              <w:jc w:val="center"/>
            </w:pPr>
          </w:p>
        </w:tc>
        <w:tc>
          <w:tcPr>
            <w:tcW w:w="43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3BE1468" w14:textId="615AE66D" w:rsidR="00676A37" w:rsidRPr="007A0616" w:rsidRDefault="00676A37" w:rsidP="00A4703A"/>
        </w:tc>
      </w:tr>
    </w:tbl>
    <w:p w14:paraId="7A4EA76A" w14:textId="77777777" w:rsidR="00676A37" w:rsidRDefault="00676A37" w:rsidP="00676A37">
      <w:r w:rsidRPr="00D931B4">
        <w:rPr>
          <w:b/>
          <w:u w:val="single"/>
        </w:rPr>
        <w:t>ENTIDADE</w:t>
      </w:r>
      <w:r>
        <w:t>: forte, fraca, associativa</w:t>
      </w:r>
    </w:p>
    <w:p w14:paraId="367989F7" w14:textId="77777777" w:rsidR="00676A37" w:rsidRDefault="00676A37" w:rsidP="00676A37">
      <w:r w:rsidRPr="00D931B4">
        <w:rPr>
          <w:b/>
          <w:u w:val="single"/>
        </w:rPr>
        <w:t>CLASSE</w:t>
      </w:r>
      <w:r>
        <w:t xml:space="preserve">: Obrigatórios, </w:t>
      </w:r>
      <w:proofErr w:type="gramStart"/>
      <w:r>
        <w:t>Identificador,  Opcional</w:t>
      </w:r>
      <w:proofErr w:type="gramEnd"/>
      <w:r>
        <w:t>, Composto, Derivado, Multivalorado, Estrangeiro</w:t>
      </w:r>
    </w:p>
    <w:p w14:paraId="6FAE9754" w14:textId="77777777" w:rsidR="00676A37" w:rsidRPr="00D931B4" w:rsidRDefault="00676A37" w:rsidP="00676A37">
      <w:r w:rsidRPr="00D931B4">
        <w:rPr>
          <w:b/>
          <w:u w:val="single"/>
        </w:rPr>
        <w:t>DOMÍNIO</w:t>
      </w:r>
      <w:r>
        <w:t xml:space="preserve">: inteiro, real, texto, data, hora, data/hora, decimal, </w:t>
      </w:r>
      <w:proofErr w:type="spellStart"/>
      <w:r>
        <w:t>etc</w:t>
      </w:r>
      <w:proofErr w:type="spellEnd"/>
    </w:p>
    <w:p w14:paraId="61975BAA" w14:textId="5E0ED483" w:rsidR="008B2DC6" w:rsidRPr="008B2DC6" w:rsidRDefault="00676A37" w:rsidP="008C3DD7">
      <w:pPr>
        <w:ind w:left="360"/>
      </w:pPr>
      <w:r>
        <w:t>5.2 – Diagrama de Entidade e Relacionamento (DER)</w:t>
      </w:r>
    </w:p>
    <w:p w14:paraId="77F822FE" w14:textId="51E24A00" w:rsidR="4EB934FE" w:rsidRDefault="4EB934FE" w:rsidP="0E6EB8EA">
      <w:pPr>
        <w:pStyle w:val="Ttulo1"/>
        <w:numPr>
          <w:ilvl w:val="0"/>
          <w:numId w:val="5"/>
        </w:numPr>
        <w:rPr>
          <w:b/>
          <w:bCs/>
        </w:rPr>
      </w:pPr>
      <w:r w:rsidRPr="0E6EB8EA">
        <w:rPr>
          <w:b/>
          <w:bCs/>
        </w:rPr>
        <w:t>Caso de Teste</w:t>
      </w:r>
    </w:p>
    <w:p w14:paraId="6BBC1103" w14:textId="6787BEAA" w:rsidR="4EB934FE" w:rsidRDefault="4EB934FE" w:rsidP="0E6EB8EA">
      <w:pPr>
        <w:ind w:left="360"/>
      </w:pPr>
      <w:r>
        <w:t>6.1. Especificação do C</w:t>
      </w:r>
      <w:r w:rsidR="006677AC">
        <w:t>a</w:t>
      </w:r>
      <w:r>
        <w:t>so de Teste</w:t>
      </w:r>
    </w:p>
    <w:p w14:paraId="33C49F6A" w14:textId="2D668B0D" w:rsidR="4EB934FE" w:rsidRDefault="4EB934FE" w:rsidP="0E6EB8EA">
      <w:pPr>
        <w:ind w:left="720" w:firstLine="90"/>
      </w:pPr>
      <w:r>
        <w:t>6.1.1 Caso de teste 1</w:t>
      </w:r>
    </w:p>
    <w:tbl>
      <w:tblPr>
        <w:tblW w:w="123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802"/>
        <w:gridCol w:w="6558"/>
      </w:tblGrid>
      <w:tr w:rsidR="006677AC" w:rsidRPr="006677AC" w14:paraId="37B2CBA7" w14:textId="77777777" w:rsidTr="006677AC">
        <w:trPr>
          <w:trHeight w:val="25"/>
        </w:trPr>
        <w:tc>
          <w:tcPr>
            <w:tcW w:w="580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76A793" w14:textId="77777777" w:rsidR="006677AC" w:rsidRPr="006677AC" w:rsidRDefault="006677AC" w:rsidP="006677AC">
            <w:pPr>
              <w:rPr>
                <w:sz w:val="24"/>
                <w:szCs w:val="24"/>
              </w:rPr>
            </w:pPr>
            <w:r w:rsidRPr="006677AC">
              <w:rPr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655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079382" w14:textId="77777777" w:rsidR="006677AC" w:rsidRPr="006677AC" w:rsidRDefault="006677AC" w:rsidP="006677AC">
            <w:pPr>
              <w:rPr>
                <w:sz w:val="24"/>
                <w:szCs w:val="24"/>
              </w:rPr>
            </w:pPr>
            <w:r w:rsidRPr="006677AC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6677AC" w:rsidRPr="006677AC" w14:paraId="0B9C5A1C" w14:textId="77777777" w:rsidTr="006677AC">
        <w:trPr>
          <w:trHeight w:val="276"/>
        </w:trPr>
        <w:tc>
          <w:tcPr>
            <w:tcW w:w="580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3B8EF2" w14:textId="77777777" w:rsidR="006677AC" w:rsidRPr="006677AC" w:rsidRDefault="006677AC" w:rsidP="006677AC">
            <w:r w:rsidRPr="006677AC">
              <w:t>IDENTIFICADOR</w:t>
            </w:r>
          </w:p>
        </w:tc>
        <w:tc>
          <w:tcPr>
            <w:tcW w:w="655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E7CC7B" w14:textId="77777777" w:rsidR="006677AC" w:rsidRPr="006677AC" w:rsidRDefault="006677AC" w:rsidP="006677AC"/>
        </w:tc>
      </w:tr>
      <w:tr w:rsidR="006677AC" w:rsidRPr="006677AC" w14:paraId="16C65609" w14:textId="77777777" w:rsidTr="006677AC">
        <w:trPr>
          <w:trHeight w:val="382"/>
        </w:trPr>
        <w:tc>
          <w:tcPr>
            <w:tcW w:w="58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39AC55" w14:textId="77777777" w:rsidR="006677AC" w:rsidRPr="006677AC" w:rsidRDefault="006677AC" w:rsidP="006677AC">
            <w:r w:rsidRPr="006677AC">
              <w:t>OBJETIVO</w:t>
            </w:r>
          </w:p>
        </w:tc>
        <w:tc>
          <w:tcPr>
            <w:tcW w:w="65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94E949" w14:textId="77777777" w:rsidR="006677AC" w:rsidRPr="006677AC" w:rsidRDefault="006677AC" w:rsidP="006677AC"/>
        </w:tc>
      </w:tr>
      <w:tr w:rsidR="006677AC" w:rsidRPr="006677AC" w14:paraId="0D1F63DE" w14:textId="77777777" w:rsidTr="006677AC">
        <w:trPr>
          <w:trHeight w:val="321"/>
        </w:trPr>
        <w:tc>
          <w:tcPr>
            <w:tcW w:w="58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DF59CE" w14:textId="77777777" w:rsidR="006677AC" w:rsidRPr="006677AC" w:rsidRDefault="006677AC" w:rsidP="006677AC">
            <w:r w:rsidRPr="006677AC">
              <w:t>ENTRADAS</w:t>
            </w:r>
          </w:p>
        </w:tc>
        <w:tc>
          <w:tcPr>
            <w:tcW w:w="65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851911" w14:textId="77777777" w:rsidR="006677AC" w:rsidRPr="006677AC" w:rsidRDefault="006677AC" w:rsidP="006677AC"/>
        </w:tc>
      </w:tr>
      <w:tr w:rsidR="006677AC" w:rsidRPr="006677AC" w14:paraId="4ACE302C" w14:textId="77777777" w:rsidTr="006677AC">
        <w:trPr>
          <w:trHeight w:val="273"/>
        </w:trPr>
        <w:tc>
          <w:tcPr>
            <w:tcW w:w="58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46E217" w14:textId="77777777" w:rsidR="006677AC" w:rsidRPr="006677AC" w:rsidRDefault="006677AC" w:rsidP="006677AC">
            <w:r w:rsidRPr="006677AC">
              <w:t>SAÍDAS</w:t>
            </w:r>
          </w:p>
        </w:tc>
        <w:tc>
          <w:tcPr>
            <w:tcW w:w="65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5C524E" w14:textId="77777777" w:rsidR="006677AC" w:rsidRPr="006677AC" w:rsidRDefault="006677AC" w:rsidP="006677AC"/>
        </w:tc>
      </w:tr>
      <w:tr w:rsidR="006677AC" w:rsidRPr="006677AC" w14:paraId="0A510F1E" w14:textId="77777777" w:rsidTr="006677AC">
        <w:trPr>
          <w:trHeight w:val="508"/>
        </w:trPr>
        <w:tc>
          <w:tcPr>
            <w:tcW w:w="58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1AE229" w14:textId="77777777" w:rsidR="006677AC" w:rsidRPr="006677AC" w:rsidRDefault="006677AC" w:rsidP="006677AC">
            <w:r w:rsidRPr="006677AC">
              <w:t>AMBIENTE NECESSÁRIO OU CONDIÇÕES DE AMBIENTE</w:t>
            </w:r>
          </w:p>
        </w:tc>
        <w:tc>
          <w:tcPr>
            <w:tcW w:w="65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631CB5" w14:textId="77777777" w:rsidR="006677AC" w:rsidRPr="006677AC" w:rsidRDefault="006677AC" w:rsidP="006677AC"/>
        </w:tc>
      </w:tr>
      <w:tr w:rsidR="006677AC" w:rsidRPr="006677AC" w14:paraId="2DFBBABE" w14:textId="77777777" w:rsidTr="006677AC">
        <w:trPr>
          <w:trHeight w:val="572"/>
        </w:trPr>
        <w:tc>
          <w:tcPr>
            <w:tcW w:w="58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BDB0B0" w14:textId="77777777" w:rsidR="006677AC" w:rsidRPr="006677AC" w:rsidRDefault="006677AC" w:rsidP="006677AC">
            <w:r w:rsidRPr="006677AC">
              <w:t>PROCEDIMENTOS ESPECIAIS REQUISITADOS PARA EXECUÇÃO</w:t>
            </w:r>
          </w:p>
        </w:tc>
        <w:tc>
          <w:tcPr>
            <w:tcW w:w="65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303205" w14:textId="77777777" w:rsidR="006677AC" w:rsidRPr="006677AC" w:rsidRDefault="006677AC" w:rsidP="006677AC"/>
        </w:tc>
      </w:tr>
      <w:tr w:rsidR="006677AC" w:rsidRPr="006677AC" w14:paraId="07F205C2" w14:textId="77777777" w:rsidTr="006677AC">
        <w:trPr>
          <w:trHeight w:val="288"/>
        </w:trPr>
        <w:tc>
          <w:tcPr>
            <w:tcW w:w="58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37C518" w14:textId="77777777" w:rsidR="006677AC" w:rsidRPr="006677AC" w:rsidRDefault="006677AC" w:rsidP="006677AC">
            <w:r w:rsidRPr="006677AC">
              <w:t>DEPENDÊNCIA COM OUTROS CT</w:t>
            </w:r>
          </w:p>
        </w:tc>
        <w:tc>
          <w:tcPr>
            <w:tcW w:w="65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90FACA" w14:textId="77777777" w:rsidR="006677AC" w:rsidRPr="006677AC" w:rsidRDefault="006677AC" w:rsidP="006677AC"/>
        </w:tc>
      </w:tr>
    </w:tbl>
    <w:p w14:paraId="221ADABD" w14:textId="5E6F3FD0" w:rsidR="0E6EB8EA" w:rsidRDefault="0E6EB8EA" w:rsidP="0E6EB8EA"/>
    <w:p w14:paraId="4B6E60AF" w14:textId="4676549F" w:rsidR="00C10B51" w:rsidRDefault="00C10B51" w:rsidP="00C10B51">
      <w:pPr>
        <w:ind w:left="720" w:firstLine="90"/>
      </w:pPr>
      <w:r>
        <w:t>6.1.2 Caso de teste 2</w:t>
      </w:r>
    </w:p>
    <w:tbl>
      <w:tblPr>
        <w:tblW w:w="123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802"/>
        <w:gridCol w:w="6558"/>
      </w:tblGrid>
      <w:tr w:rsidR="00C10B51" w:rsidRPr="006677AC" w14:paraId="1C2F94AA" w14:textId="77777777" w:rsidTr="00E426DA">
        <w:trPr>
          <w:trHeight w:val="25"/>
        </w:trPr>
        <w:tc>
          <w:tcPr>
            <w:tcW w:w="580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7FF3B6" w14:textId="77777777" w:rsidR="00C10B51" w:rsidRPr="006677AC" w:rsidRDefault="00C10B51" w:rsidP="00E426DA">
            <w:pPr>
              <w:rPr>
                <w:sz w:val="24"/>
                <w:szCs w:val="24"/>
              </w:rPr>
            </w:pPr>
            <w:r w:rsidRPr="006677AC">
              <w:rPr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655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B57AAA" w14:textId="77777777" w:rsidR="00C10B51" w:rsidRPr="006677AC" w:rsidRDefault="00C10B51" w:rsidP="00E426DA">
            <w:pPr>
              <w:rPr>
                <w:sz w:val="24"/>
                <w:szCs w:val="24"/>
              </w:rPr>
            </w:pPr>
            <w:r w:rsidRPr="006677AC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C10B51" w:rsidRPr="006677AC" w14:paraId="5C3731C3" w14:textId="77777777" w:rsidTr="00E426DA">
        <w:trPr>
          <w:trHeight w:val="276"/>
        </w:trPr>
        <w:tc>
          <w:tcPr>
            <w:tcW w:w="580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670D7B" w14:textId="77777777" w:rsidR="00C10B51" w:rsidRPr="006677AC" w:rsidRDefault="00C10B51" w:rsidP="00E426DA">
            <w:r w:rsidRPr="006677AC">
              <w:t>IDENTIFICADOR</w:t>
            </w:r>
          </w:p>
        </w:tc>
        <w:tc>
          <w:tcPr>
            <w:tcW w:w="655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7D0BB6" w14:textId="77777777" w:rsidR="00C10B51" w:rsidRPr="006677AC" w:rsidRDefault="00C10B51" w:rsidP="00E426DA"/>
        </w:tc>
      </w:tr>
      <w:tr w:rsidR="00C10B51" w:rsidRPr="006677AC" w14:paraId="6F31E147" w14:textId="77777777" w:rsidTr="00E426DA">
        <w:trPr>
          <w:trHeight w:val="382"/>
        </w:trPr>
        <w:tc>
          <w:tcPr>
            <w:tcW w:w="58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7CEE37" w14:textId="77777777" w:rsidR="00C10B51" w:rsidRPr="006677AC" w:rsidRDefault="00C10B51" w:rsidP="00E426DA">
            <w:r w:rsidRPr="006677AC">
              <w:t>OBJETIVO</w:t>
            </w:r>
          </w:p>
        </w:tc>
        <w:tc>
          <w:tcPr>
            <w:tcW w:w="65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CB8ECA" w14:textId="77777777" w:rsidR="00C10B51" w:rsidRPr="006677AC" w:rsidRDefault="00C10B51" w:rsidP="00E426DA"/>
        </w:tc>
      </w:tr>
      <w:tr w:rsidR="00C10B51" w:rsidRPr="006677AC" w14:paraId="6346CEB3" w14:textId="77777777" w:rsidTr="00E426DA">
        <w:trPr>
          <w:trHeight w:val="321"/>
        </w:trPr>
        <w:tc>
          <w:tcPr>
            <w:tcW w:w="58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9C5168" w14:textId="77777777" w:rsidR="00C10B51" w:rsidRPr="006677AC" w:rsidRDefault="00C10B51" w:rsidP="00E426DA">
            <w:r w:rsidRPr="006677AC">
              <w:t>ENTRADAS</w:t>
            </w:r>
          </w:p>
        </w:tc>
        <w:tc>
          <w:tcPr>
            <w:tcW w:w="65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EC0348" w14:textId="77777777" w:rsidR="00C10B51" w:rsidRPr="006677AC" w:rsidRDefault="00C10B51" w:rsidP="00E426DA"/>
        </w:tc>
      </w:tr>
      <w:tr w:rsidR="00C10B51" w:rsidRPr="006677AC" w14:paraId="5CC653B0" w14:textId="77777777" w:rsidTr="00E426DA">
        <w:trPr>
          <w:trHeight w:val="273"/>
        </w:trPr>
        <w:tc>
          <w:tcPr>
            <w:tcW w:w="58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749872" w14:textId="77777777" w:rsidR="00C10B51" w:rsidRPr="006677AC" w:rsidRDefault="00C10B51" w:rsidP="00E426DA">
            <w:r w:rsidRPr="006677AC">
              <w:t>SAÍDAS</w:t>
            </w:r>
          </w:p>
        </w:tc>
        <w:tc>
          <w:tcPr>
            <w:tcW w:w="65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092B13" w14:textId="77777777" w:rsidR="00C10B51" w:rsidRPr="006677AC" w:rsidRDefault="00C10B51" w:rsidP="00E426DA"/>
        </w:tc>
      </w:tr>
      <w:tr w:rsidR="00C10B51" w:rsidRPr="006677AC" w14:paraId="33436996" w14:textId="77777777" w:rsidTr="00E426DA">
        <w:trPr>
          <w:trHeight w:val="508"/>
        </w:trPr>
        <w:tc>
          <w:tcPr>
            <w:tcW w:w="58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857455" w14:textId="77777777" w:rsidR="00C10B51" w:rsidRPr="006677AC" w:rsidRDefault="00C10B51" w:rsidP="00E426DA">
            <w:r w:rsidRPr="006677AC">
              <w:t>AMBIENTE NECESSÁRIO OU CONDIÇÕES DE AMBIENTE</w:t>
            </w:r>
          </w:p>
        </w:tc>
        <w:tc>
          <w:tcPr>
            <w:tcW w:w="65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CCC235" w14:textId="77777777" w:rsidR="00C10B51" w:rsidRPr="006677AC" w:rsidRDefault="00C10B51" w:rsidP="00E426DA"/>
        </w:tc>
      </w:tr>
      <w:tr w:rsidR="00C10B51" w:rsidRPr="006677AC" w14:paraId="19F9BB9A" w14:textId="77777777" w:rsidTr="00E426DA">
        <w:trPr>
          <w:trHeight w:val="572"/>
        </w:trPr>
        <w:tc>
          <w:tcPr>
            <w:tcW w:w="58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365C8F" w14:textId="77777777" w:rsidR="00C10B51" w:rsidRPr="006677AC" w:rsidRDefault="00C10B51" w:rsidP="00E426DA">
            <w:r w:rsidRPr="006677AC">
              <w:t>PROCEDIMENTOS ESPECIAIS REQUISITADOS PARA EXECUÇÃO</w:t>
            </w:r>
          </w:p>
        </w:tc>
        <w:tc>
          <w:tcPr>
            <w:tcW w:w="65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89B537" w14:textId="77777777" w:rsidR="00C10B51" w:rsidRPr="006677AC" w:rsidRDefault="00C10B51" w:rsidP="00E426DA"/>
        </w:tc>
      </w:tr>
      <w:tr w:rsidR="00C10B51" w:rsidRPr="006677AC" w14:paraId="104658A0" w14:textId="77777777" w:rsidTr="00E426DA">
        <w:trPr>
          <w:trHeight w:val="288"/>
        </w:trPr>
        <w:tc>
          <w:tcPr>
            <w:tcW w:w="58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9EB467" w14:textId="77777777" w:rsidR="00C10B51" w:rsidRPr="006677AC" w:rsidRDefault="00C10B51" w:rsidP="00E426DA">
            <w:r w:rsidRPr="006677AC">
              <w:t>DEPENDÊNCIA COM OUTROS CT</w:t>
            </w:r>
          </w:p>
        </w:tc>
        <w:tc>
          <w:tcPr>
            <w:tcW w:w="65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7B8267" w14:textId="77777777" w:rsidR="00C10B51" w:rsidRPr="006677AC" w:rsidRDefault="00C10B51" w:rsidP="00E426DA"/>
        </w:tc>
      </w:tr>
    </w:tbl>
    <w:p w14:paraId="6CEFED45" w14:textId="77777777" w:rsidR="00C10B51" w:rsidRDefault="00C10B51" w:rsidP="0E6EB8EA"/>
    <w:p w14:paraId="41980B6D" w14:textId="36BB0E5A" w:rsidR="4EB934FE" w:rsidRDefault="4EB934FE" w:rsidP="0E6EB8EA">
      <w:pPr>
        <w:ind w:left="360"/>
      </w:pPr>
      <w:r>
        <w:t>6.2 Análise de Risco</w:t>
      </w:r>
    </w:p>
    <w:p w14:paraId="376F4A5D" w14:textId="77777777" w:rsidR="00212A82" w:rsidRDefault="00212A82" w:rsidP="00212A82">
      <w:pPr>
        <w:pStyle w:val="Ttulo1"/>
        <w:numPr>
          <w:ilvl w:val="0"/>
          <w:numId w:val="5"/>
        </w:numPr>
        <w:rPr>
          <w:b/>
        </w:rPr>
      </w:pPr>
      <w:r w:rsidRPr="0E6EB8EA">
        <w:rPr>
          <w:b/>
          <w:bCs/>
        </w:rPr>
        <w:t>Responsabilidades de Cada Componente</w:t>
      </w:r>
    </w:p>
    <w:p w14:paraId="438495BF" w14:textId="77777777" w:rsidR="00212A82" w:rsidRDefault="00212A82" w:rsidP="00212A82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16"/>
        <w:gridCol w:w="3491"/>
        <w:gridCol w:w="1418"/>
        <w:gridCol w:w="3231"/>
      </w:tblGrid>
      <w:tr w:rsidR="00212A82" w:rsidRPr="00212A82" w14:paraId="55B17DA4" w14:textId="77777777" w:rsidTr="00F573A9">
        <w:tc>
          <w:tcPr>
            <w:tcW w:w="2316" w:type="dxa"/>
            <w:shd w:val="clear" w:color="auto" w:fill="FFF2CC" w:themeFill="accent4" w:themeFillTint="33"/>
            <w:vAlign w:val="center"/>
          </w:tcPr>
          <w:p w14:paraId="5071908F" w14:textId="77777777" w:rsidR="00212A82" w:rsidRPr="00212A82" w:rsidRDefault="00212A82" w:rsidP="00F573A9">
            <w:pPr>
              <w:jc w:val="center"/>
              <w:rPr>
                <w:b/>
              </w:rPr>
            </w:pPr>
            <w:r w:rsidRPr="00212A82">
              <w:rPr>
                <w:b/>
              </w:rPr>
              <w:t>NOME</w:t>
            </w:r>
          </w:p>
        </w:tc>
        <w:tc>
          <w:tcPr>
            <w:tcW w:w="3491" w:type="dxa"/>
            <w:shd w:val="clear" w:color="auto" w:fill="FFF2CC" w:themeFill="accent4" w:themeFillTint="33"/>
            <w:vAlign w:val="center"/>
          </w:tcPr>
          <w:p w14:paraId="2FC3A56D" w14:textId="77777777" w:rsidR="00212A82" w:rsidRPr="00212A82" w:rsidRDefault="00212A82" w:rsidP="00F573A9">
            <w:pPr>
              <w:jc w:val="center"/>
              <w:rPr>
                <w:b/>
              </w:rPr>
            </w:pPr>
            <w:r w:rsidRPr="00212A82">
              <w:rPr>
                <w:b/>
              </w:rPr>
              <w:t>DESCRIÇÃO DA AÇÃO/RESPONSABILIDADE</w:t>
            </w:r>
          </w:p>
        </w:tc>
        <w:tc>
          <w:tcPr>
            <w:tcW w:w="1418" w:type="dxa"/>
            <w:shd w:val="clear" w:color="auto" w:fill="FFF2CC" w:themeFill="accent4" w:themeFillTint="33"/>
            <w:vAlign w:val="center"/>
          </w:tcPr>
          <w:p w14:paraId="7FAE1A84" w14:textId="77777777" w:rsidR="00212A82" w:rsidRPr="00212A82" w:rsidRDefault="00212A82" w:rsidP="00F573A9">
            <w:pPr>
              <w:jc w:val="center"/>
              <w:rPr>
                <w:b/>
              </w:rPr>
            </w:pPr>
            <w:r w:rsidRPr="00212A82">
              <w:rPr>
                <w:b/>
              </w:rPr>
              <w:t>STATUS</w:t>
            </w:r>
            <w:r w:rsidR="00F573A9">
              <w:rPr>
                <w:b/>
              </w:rPr>
              <w:t>*</w:t>
            </w:r>
          </w:p>
        </w:tc>
        <w:tc>
          <w:tcPr>
            <w:tcW w:w="3231" w:type="dxa"/>
            <w:shd w:val="clear" w:color="auto" w:fill="FFF2CC" w:themeFill="accent4" w:themeFillTint="33"/>
            <w:vAlign w:val="center"/>
          </w:tcPr>
          <w:p w14:paraId="553C2493" w14:textId="77777777" w:rsidR="00212A82" w:rsidRDefault="00212A82" w:rsidP="00F573A9">
            <w:pPr>
              <w:jc w:val="center"/>
              <w:rPr>
                <w:b/>
              </w:rPr>
            </w:pPr>
            <w:r>
              <w:rPr>
                <w:b/>
              </w:rPr>
              <w:t>JUSTIFICATIVA PARA:</w:t>
            </w:r>
          </w:p>
          <w:p w14:paraId="7F540785" w14:textId="77777777" w:rsidR="00212A82" w:rsidRPr="00212A82" w:rsidRDefault="00212A82" w:rsidP="00F573A9">
            <w:pPr>
              <w:jc w:val="center"/>
              <w:rPr>
                <w:b/>
              </w:rPr>
            </w:pPr>
            <w:r>
              <w:rPr>
                <w:b/>
              </w:rPr>
              <w:t>NÃO CUMPRIDO OU EM PARTE</w:t>
            </w:r>
          </w:p>
        </w:tc>
      </w:tr>
      <w:tr w:rsidR="00212A82" w14:paraId="00872FBB" w14:textId="77777777" w:rsidTr="00F573A9">
        <w:tc>
          <w:tcPr>
            <w:tcW w:w="2316" w:type="dxa"/>
            <w:vAlign w:val="center"/>
          </w:tcPr>
          <w:p w14:paraId="152DCE07" w14:textId="77777777" w:rsidR="00212A82" w:rsidRDefault="00212A82" w:rsidP="00F573A9">
            <w:pPr>
              <w:jc w:val="center"/>
            </w:pPr>
          </w:p>
        </w:tc>
        <w:tc>
          <w:tcPr>
            <w:tcW w:w="3491" w:type="dxa"/>
            <w:vAlign w:val="center"/>
          </w:tcPr>
          <w:p w14:paraId="1945A708" w14:textId="77777777" w:rsidR="00212A82" w:rsidRDefault="00212A82" w:rsidP="00F573A9">
            <w:pPr>
              <w:jc w:val="center"/>
            </w:pPr>
          </w:p>
        </w:tc>
        <w:tc>
          <w:tcPr>
            <w:tcW w:w="1418" w:type="dxa"/>
            <w:vAlign w:val="center"/>
          </w:tcPr>
          <w:p w14:paraId="20259222" w14:textId="77777777" w:rsidR="00212A82" w:rsidRDefault="00212A82" w:rsidP="00F573A9">
            <w:pPr>
              <w:jc w:val="center"/>
            </w:pPr>
          </w:p>
        </w:tc>
        <w:tc>
          <w:tcPr>
            <w:tcW w:w="3231" w:type="dxa"/>
            <w:vAlign w:val="center"/>
          </w:tcPr>
          <w:p w14:paraId="5C63ECFB" w14:textId="77777777" w:rsidR="00212A82" w:rsidRDefault="00212A82" w:rsidP="00F573A9">
            <w:pPr>
              <w:jc w:val="center"/>
            </w:pPr>
          </w:p>
        </w:tc>
      </w:tr>
      <w:tr w:rsidR="00212A82" w14:paraId="4E9462F2" w14:textId="77777777" w:rsidTr="00F573A9">
        <w:tc>
          <w:tcPr>
            <w:tcW w:w="2316" w:type="dxa"/>
            <w:vAlign w:val="center"/>
          </w:tcPr>
          <w:p w14:paraId="5D3EC48A" w14:textId="77777777" w:rsidR="00212A82" w:rsidRDefault="00212A82" w:rsidP="00F573A9">
            <w:pPr>
              <w:jc w:val="center"/>
            </w:pPr>
          </w:p>
        </w:tc>
        <w:tc>
          <w:tcPr>
            <w:tcW w:w="3491" w:type="dxa"/>
            <w:vAlign w:val="center"/>
          </w:tcPr>
          <w:p w14:paraId="4C06D765" w14:textId="77777777" w:rsidR="00212A82" w:rsidRDefault="00212A82" w:rsidP="00F573A9">
            <w:pPr>
              <w:jc w:val="center"/>
            </w:pPr>
          </w:p>
        </w:tc>
        <w:tc>
          <w:tcPr>
            <w:tcW w:w="1418" w:type="dxa"/>
            <w:vAlign w:val="center"/>
          </w:tcPr>
          <w:p w14:paraId="3D822D43" w14:textId="77777777" w:rsidR="00212A82" w:rsidRDefault="00212A82" w:rsidP="00F573A9">
            <w:pPr>
              <w:jc w:val="center"/>
            </w:pPr>
          </w:p>
        </w:tc>
        <w:tc>
          <w:tcPr>
            <w:tcW w:w="3231" w:type="dxa"/>
            <w:vAlign w:val="center"/>
          </w:tcPr>
          <w:p w14:paraId="460F2893" w14:textId="77777777" w:rsidR="00212A82" w:rsidRDefault="00212A82" w:rsidP="00F573A9">
            <w:pPr>
              <w:jc w:val="center"/>
            </w:pPr>
          </w:p>
        </w:tc>
      </w:tr>
    </w:tbl>
    <w:p w14:paraId="2DA4CC0F" w14:textId="77777777" w:rsidR="00212A82" w:rsidRPr="00212A82" w:rsidRDefault="00212A82" w:rsidP="00212A82"/>
    <w:p w14:paraId="263535BD" w14:textId="77777777" w:rsidR="00F11C7D" w:rsidRPr="00F573A9" w:rsidRDefault="00212A82" w:rsidP="00977F18">
      <w:pPr>
        <w:rPr>
          <w:b/>
        </w:rPr>
      </w:pPr>
      <w:r w:rsidRPr="00F573A9">
        <w:rPr>
          <w:b/>
        </w:rPr>
        <w:t>*STATUS: CUMPRINDO, NÃO CUMPRIDO, EM PARTE</w:t>
      </w:r>
    </w:p>
    <w:sectPr w:rsidR="00F11C7D" w:rsidRPr="00F573A9" w:rsidSect="0083403C">
      <w:headerReference w:type="default" r:id="rId13"/>
      <w:pgSz w:w="11906" w:h="16838"/>
      <w:pgMar w:top="426" w:right="720" w:bottom="142" w:left="72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41DED" w14:textId="77777777" w:rsidR="00316973" w:rsidRDefault="00316973" w:rsidP="00736D0B">
      <w:pPr>
        <w:spacing w:after="0" w:line="240" w:lineRule="auto"/>
      </w:pPr>
      <w:r>
        <w:separator/>
      </w:r>
    </w:p>
  </w:endnote>
  <w:endnote w:type="continuationSeparator" w:id="0">
    <w:p w14:paraId="51608EC9" w14:textId="77777777" w:rsidR="00316973" w:rsidRDefault="00316973" w:rsidP="00736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26041A" w14:textId="77777777" w:rsidR="00316973" w:rsidRDefault="00316973" w:rsidP="00736D0B">
      <w:pPr>
        <w:spacing w:after="0" w:line="240" w:lineRule="auto"/>
      </w:pPr>
      <w:r>
        <w:separator/>
      </w:r>
    </w:p>
  </w:footnote>
  <w:footnote w:type="continuationSeparator" w:id="0">
    <w:p w14:paraId="6B1AF749" w14:textId="77777777" w:rsidR="00316973" w:rsidRDefault="00316973" w:rsidP="00736D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3DDED" w14:textId="3BF6AE00" w:rsidR="00736D0B" w:rsidRDefault="00736D0B">
    <w:pPr>
      <w:pStyle w:val="Cabealho"/>
    </w:pPr>
    <w:r w:rsidRPr="00977F18">
      <w:rPr>
        <w:b/>
        <w:color w:val="2E74B5" w:themeColor="accent1" w:themeShade="BF"/>
        <w:sz w:val="32"/>
        <w:szCs w:val="32"/>
      </w:rPr>
      <w:ptab w:relativeTo="margin" w:alignment="center" w:leader="none"/>
    </w:r>
    <w:r w:rsidR="00120447" w:rsidRPr="00977F18">
      <w:rPr>
        <w:b/>
        <w:color w:val="2E74B5" w:themeColor="accent1" w:themeShade="BF"/>
        <w:sz w:val="32"/>
        <w:szCs w:val="32"/>
      </w:rPr>
      <w:t>PROJETO</w:t>
    </w:r>
    <w:r w:rsidRPr="00977F18">
      <w:rPr>
        <w:b/>
        <w:color w:val="2E74B5" w:themeColor="accent1" w:themeShade="BF"/>
        <w:sz w:val="32"/>
        <w:szCs w:val="32"/>
      </w:rPr>
      <w:ptab w:relativeTo="margin" w:alignment="right" w:leader="none"/>
    </w:r>
    <w:r>
      <w:rPr>
        <w:noProof/>
        <w:lang w:eastAsia="pt-BR"/>
      </w:rPr>
      <w:drawing>
        <wp:inline distT="0" distB="0" distL="0" distR="0" wp14:anchorId="572ECD22" wp14:editId="39806439">
          <wp:extent cx="981075" cy="611285"/>
          <wp:effectExtent l="0" t="0" r="0" b="0"/>
          <wp:docPr id="825811491" name="Imagem 8258114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Sena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738" cy="6746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477E"/>
    <w:multiLevelType w:val="multilevel"/>
    <w:tmpl w:val="ED7C56D4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51C7F7E"/>
    <w:multiLevelType w:val="multilevel"/>
    <w:tmpl w:val="84FC3EA8"/>
    <w:lvl w:ilvl="0">
      <w:start w:val="1"/>
      <w:numFmt w:val="decimal"/>
      <w:lvlText w:val="%1.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33C14300"/>
    <w:multiLevelType w:val="hybridMultilevel"/>
    <w:tmpl w:val="3258CC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495964"/>
    <w:multiLevelType w:val="multilevel"/>
    <w:tmpl w:val="84FC3EA8"/>
    <w:lvl w:ilvl="0">
      <w:start w:val="1"/>
      <w:numFmt w:val="decimal"/>
      <w:lvlText w:val="%1.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67FA3F85"/>
    <w:multiLevelType w:val="multilevel"/>
    <w:tmpl w:val="84FC3EA8"/>
    <w:lvl w:ilvl="0">
      <w:start w:val="1"/>
      <w:numFmt w:val="decimal"/>
      <w:lvlText w:val="%1.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761C702C"/>
    <w:multiLevelType w:val="hybridMultilevel"/>
    <w:tmpl w:val="DFE4D8C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B43"/>
    <w:rsid w:val="000D3AA5"/>
    <w:rsid w:val="0011532B"/>
    <w:rsid w:val="00120447"/>
    <w:rsid w:val="00167D30"/>
    <w:rsid w:val="00212A82"/>
    <w:rsid w:val="00303299"/>
    <w:rsid w:val="00316973"/>
    <w:rsid w:val="004205DD"/>
    <w:rsid w:val="004611E9"/>
    <w:rsid w:val="00477435"/>
    <w:rsid w:val="00565D2D"/>
    <w:rsid w:val="005B6B7C"/>
    <w:rsid w:val="006677AC"/>
    <w:rsid w:val="00676A37"/>
    <w:rsid w:val="006958AC"/>
    <w:rsid w:val="00736D0B"/>
    <w:rsid w:val="00772351"/>
    <w:rsid w:val="00774451"/>
    <w:rsid w:val="00815E89"/>
    <w:rsid w:val="0083403C"/>
    <w:rsid w:val="00882E8B"/>
    <w:rsid w:val="008B2DC6"/>
    <w:rsid w:val="008C3DD7"/>
    <w:rsid w:val="009159AC"/>
    <w:rsid w:val="0092432B"/>
    <w:rsid w:val="009532C2"/>
    <w:rsid w:val="00977F18"/>
    <w:rsid w:val="009B7F03"/>
    <w:rsid w:val="00AA3507"/>
    <w:rsid w:val="00BD4210"/>
    <w:rsid w:val="00BF0F79"/>
    <w:rsid w:val="00C10B51"/>
    <w:rsid w:val="00C23EBB"/>
    <w:rsid w:val="00CB2DE0"/>
    <w:rsid w:val="00D2763C"/>
    <w:rsid w:val="00D81787"/>
    <w:rsid w:val="00E4127D"/>
    <w:rsid w:val="00E51421"/>
    <w:rsid w:val="00E5439D"/>
    <w:rsid w:val="00EB34E6"/>
    <w:rsid w:val="00F06B43"/>
    <w:rsid w:val="00F11C14"/>
    <w:rsid w:val="00F11C7D"/>
    <w:rsid w:val="00F33A09"/>
    <w:rsid w:val="00F5225D"/>
    <w:rsid w:val="00F573A9"/>
    <w:rsid w:val="00F77EE0"/>
    <w:rsid w:val="0E6EB8EA"/>
    <w:rsid w:val="1549715B"/>
    <w:rsid w:val="1B6D22E5"/>
    <w:rsid w:val="28917915"/>
    <w:rsid w:val="4EB934FE"/>
    <w:rsid w:val="5ADB47FE"/>
    <w:rsid w:val="5E11B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C66B84"/>
  <w15:chartTrackingRefBased/>
  <w15:docId w15:val="{5B6DA4B6-51F7-49A8-B2EB-4A4D55EFA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B51"/>
  </w:style>
  <w:style w:type="paragraph" w:styleId="Ttulo1">
    <w:name w:val="heading 1"/>
    <w:basedOn w:val="Normal"/>
    <w:next w:val="Normal"/>
    <w:link w:val="Ttulo1Char"/>
    <w:uiPriority w:val="9"/>
    <w:qFormat/>
    <w:rsid w:val="009243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243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43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92432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abealho">
    <w:name w:val="header"/>
    <w:basedOn w:val="Normal"/>
    <w:link w:val="CabealhoChar"/>
    <w:uiPriority w:val="99"/>
    <w:unhideWhenUsed/>
    <w:rsid w:val="00736D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36D0B"/>
  </w:style>
  <w:style w:type="paragraph" w:styleId="Rodap">
    <w:name w:val="footer"/>
    <w:basedOn w:val="Normal"/>
    <w:link w:val="RodapChar"/>
    <w:uiPriority w:val="99"/>
    <w:unhideWhenUsed/>
    <w:rsid w:val="00736D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36D0B"/>
  </w:style>
  <w:style w:type="paragraph" w:styleId="PargrafodaLista">
    <w:name w:val="List Paragraph"/>
    <w:basedOn w:val="Normal"/>
    <w:uiPriority w:val="34"/>
    <w:qFormat/>
    <w:rsid w:val="00977F18"/>
    <w:pPr>
      <w:ind w:left="720"/>
      <w:contextualSpacing/>
    </w:pPr>
  </w:style>
  <w:style w:type="table" w:styleId="Tabelacomgrade">
    <w:name w:val="Table Grid"/>
    <w:basedOn w:val="Tabelanormal"/>
    <w:uiPriority w:val="39"/>
    <w:rsid w:val="00695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3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gbarbosa\AppData\Local\Microsoft\Windows\Temporary%20Internet%20Files\Content.Outlook\M7QKW8O6\ModeloRoberta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e8d4392-b510-4038-b1b2-b01f143f176b" xsi:nil="true"/>
    <lcf76f155ced4ddcb4097134ff3c332f xmlns="8b7c7dd0-0455-4fb0-9ee9-5c70f9ce894e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370DF0174E65A4E87A9D6C3D7369DE0" ma:contentTypeVersion="11" ma:contentTypeDescription="Crie um novo documento." ma:contentTypeScope="" ma:versionID="2e5070cf581b0a213f0e39c76a069d15">
  <xsd:schema xmlns:xsd="http://www.w3.org/2001/XMLSchema" xmlns:xs="http://www.w3.org/2001/XMLSchema" xmlns:p="http://schemas.microsoft.com/office/2006/metadata/properties" xmlns:ns2="8b7c7dd0-0455-4fb0-9ee9-5c70f9ce894e" xmlns:ns3="fe8d4392-b510-4038-b1b2-b01f143f176b" targetNamespace="http://schemas.microsoft.com/office/2006/metadata/properties" ma:root="true" ma:fieldsID="1dc8e871984212a2756c4ef9a31eeb87" ns2:_="" ns3:_="">
    <xsd:import namespace="8b7c7dd0-0455-4fb0-9ee9-5c70f9ce894e"/>
    <xsd:import namespace="fe8d4392-b510-4038-b1b2-b01f143f17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7c7dd0-0455-4fb0-9ee9-5c70f9ce89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00542f37-718a-46e5-aaa1-7bdde5fb0e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8d4392-b510-4038-b1b2-b01f143f176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c1dc356-145f-4533-bc1c-8c5c7150ba36}" ma:internalName="TaxCatchAll" ma:showField="CatchAllData" ma:web="fe8d4392-b510-4038-b1b2-b01f143f17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321D92-94AE-4F04-B711-994CF989C91D}">
  <ds:schemaRefs>
    <ds:schemaRef ds:uri="http://schemas.microsoft.com/office/2006/metadata/properties"/>
    <ds:schemaRef ds:uri="http://schemas.microsoft.com/office/infopath/2007/PartnerControls"/>
    <ds:schemaRef ds:uri="fe8d4392-b510-4038-b1b2-b01f143f176b"/>
    <ds:schemaRef ds:uri="8b7c7dd0-0455-4fb0-9ee9-5c70f9ce894e"/>
  </ds:schemaRefs>
</ds:datastoreItem>
</file>

<file path=customXml/itemProps2.xml><?xml version="1.0" encoding="utf-8"?>
<ds:datastoreItem xmlns:ds="http://schemas.openxmlformats.org/officeDocument/2006/customXml" ds:itemID="{C6F1CD2F-1636-4E3E-9F40-D18102A839A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59B6D1E-5999-4813-B4FB-BB61492A6B0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BF3E324-55F6-4751-830B-E2BAFD1884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7c7dd0-0455-4fb0-9ee9-5c70f9ce894e"/>
    <ds:schemaRef ds:uri="fe8d4392-b510-4038-b1b2-b01f143f17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ModeloRoberta.dotx</Template>
  <TotalTime>13</TotalTime>
  <Pages>1</Pages>
  <Words>550</Words>
  <Characters>2975</Characters>
  <Application>Microsoft Office Word</Application>
  <DocSecurity>0</DocSecurity>
  <Lines>24</Lines>
  <Paragraphs>7</Paragraphs>
  <ScaleCrop>false</ScaleCrop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Roberta Gaudio Pereira Barbosa</dc:creator>
  <cp:keywords/>
  <dc:description/>
  <cp:lastModifiedBy>Aluno</cp:lastModifiedBy>
  <cp:revision>9</cp:revision>
  <dcterms:created xsi:type="dcterms:W3CDTF">2023-06-02T03:13:00Z</dcterms:created>
  <dcterms:modified xsi:type="dcterms:W3CDTF">2026-04-24T19:19:00Z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0x010100D370DF0174E65A4E87A9D6C3D7369DE0</vt:lpwstr>
  </property>
  <property fmtid="{D5CDD505-2E9C-101B-9397-08002B2CF9AE}" pid="3" name="MediaServiceImageTags">
    <vt:lpwstr/>
  </property>
</Properties>
</file>